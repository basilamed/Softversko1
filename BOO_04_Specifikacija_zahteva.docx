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2D3" w:rsidRPr="00B26EA7" w:rsidRDefault="0010732D" w:rsidP="003372D3">
      <w:pPr>
        <w:pStyle w:val="Title"/>
        <w:tabs>
          <w:tab w:val="left" w:pos="2970"/>
          <w:tab w:val="left" w:pos="3060"/>
        </w:tabs>
        <w:jc w:val="right"/>
        <w:rPr>
          <w:lang w:val="sr-Latn-BA"/>
        </w:rPr>
      </w:pPr>
      <w:r w:rsidRPr="00B26EA7">
        <w:rPr>
          <w:lang w:val="sr-Latn-BA"/>
        </w:rPr>
        <w:t>Bookshelf</w:t>
      </w:r>
    </w:p>
    <w:p w:rsidR="00206E1F" w:rsidRPr="00B26EA7" w:rsidRDefault="0010732D" w:rsidP="003372D3">
      <w:pPr>
        <w:pStyle w:val="Title"/>
        <w:jc w:val="right"/>
        <w:rPr>
          <w:lang w:val="sr-Latn-BA"/>
        </w:rPr>
      </w:pPr>
      <w:r w:rsidRPr="00B26EA7">
        <w:rPr>
          <w:lang w:val="sr-Latn-BA"/>
        </w:rPr>
        <w:t>Veb aplikacija za recenziju knjiga</w:t>
      </w:r>
      <w:r w:rsidR="00206E1F" w:rsidRPr="00B26EA7">
        <w:rPr>
          <w:lang w:val="sr-Latn-BA"/>
        </w:rPr>
        <w:t xml:space="preserve"> </w:t>
      </w:r>
    </w:p>
    <w:p w:rsidR="00206E1F" w:rsidRPr="00B26EA7" w:rsidRDefault="00397DD2">
      <w:pPr>
        <w:pStyle w:val="Title"/>
        <w:jc w:val="right"/>
        <w:rPr>
          <w:lang w:val="sr-Latn-BA"/>
        </w:rPr>
      </w:pPr>
      <w:r w:rsidRPr="00B26EA7">
        <w:rPr>
          <w:lang w:val="sr-Latn-BA"/>
        </w:rPr>
        <w:t>Specifikacija zahteva</w:t>
      </w:r>
    </w:p>
    <w:p w:rsidR="00206E1F" w:rsidRPr="00B26EA7" w:rsidRDefault="00206E1F">
      <w:pPr>
        <w:pStyle w:val="Title"/>
        <w:jc w:val="right"/>
        <w:rPr>
          <w:lang w:val="sr-Latn-BA"/>
        </w:rPr>
      </w:pPr>
    </w:p>
    <w:p w:rsidR="00206E1F" w:rsidRPr="00B26EA7" w:rsidRDefault="003372D3" w:rsidP="003372D3">
      <w:pPr>
        <w:pStyle w:val="Title"/>
        <w:jc w:val="right"/>
        <w:rPr>
          <w:sz w:val="28"/>
          <w:lang w:val="sr-Latn-BA"/>
        </w:rPr>
      </w:pPr>
      <w:r w:rsidRPr="00B26EA7">
        <w:rPr>
          <w:sz w:val="28"/>
          <w:lang w:val="sr-Latn-BA"/>
        </w:rPr>
        <w:t>Verzija</w:t>
      </w:r>
      <w:r w:rsidR="00206E1F" w:rsidRPr="00B26EA7">
        <w:rPr>
          <w:sz w:val="28"/>
          <w:lang w:val="sr-Latn-BA"/>
        </w:rPr>
        <w:t xml:space="preserve"> 1.0</w:t>
      </w:r>
    </w:p>
    <w:p w:rsidR="00206E1F" w:rsidRPr="00B26EA7" w:rsidRDefault="00206E1F">
      <w:pPr>
        <w:pStyle w:val="Title"/>
        <w:rPr>
          <w:sz w:val="28"/>
          <w:lang w:val="sr-Latn-BA"/>
        </w:rPr>
        <w:sectPr w:rsidR="00206E1F" w:rsidRPr="00B26EA7">
          <w:headerReference w:type="default" r:id="rId9"/>
          <w:footerReference w:type="even" r:id="rId10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:rsidR="00206E1F" w:rsidRPr="00B26EA7" w:rsidRDefault="003372D3">
      <w:pPr>
        <w:pStyle w:val="Title"/>
        <w:rPr>
          <w:lang w:val="sr-Latn-BA"/>
        </w:rPr>
      </w:pPr>
      <w:r w:rsidRPr="00B26EA7">
        <w:rPr>
          <w:lang w:val="sr-Latn-BA"/>
        </w:rPr>
        <w:lastRenderedPageBreak/>
        <w:t>Pregled izmena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06E1F" w:rsidRPr="00B26EA7">
        <w:tc>
          <w:tcPr>
            <w:tcW w:w="2304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Datum</w:t>
            </w:r>
          </w:p>
        </w:tc>
        <w:tc>
          <w:tcPr>
            <w:tcW w:w="1152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Verzija</w:t>
            </w:r>
          </w:p>
        </w:tc>
        <w:tc>
          <w:tcPr>
            <w:tcW w:w="3744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Opis</w:t>
            </w:r>
          </w:p>
        </w:tc>
        <w:tc>
          <w:tcPr>
            <w:tcW w:w="2304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Autor</w:t>
            </w:r>
          </w:p>
        </w:tc>
      </w:tr>
      <w:tr w:rsidR="003372D3" w:rsidRPr="00B26EA7">
        <w:tc>
          <w:tcPr>
            <w:tcW w:w="2304" w:type="dxa"/>
          </w:tcPr>
          <w:p w:rsidR="003372D3" w:rsidRPr="00B26EA7" w:rsidRDefault="0010732D" w:rsidP="00206E1F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09.11</w:t>
            </w:r>
            <w:r w:rsidR="003372D3" w:rsidRPr="00B26EA7">
              <w:rPr>
                <w:lang w:val="sr-Latn-BA"/>
              </w:rPr>
              <w:t>.20</w:t>
            </w:r>
            <w:r w:rsidRPr="00B26EA7">
              <w:rPr>
                <w:lang w:val="sr-Latn-BA"/>
              </w:rPr>
              <w:t>22</w:t>
            </w:r>
          </w:p>
        </w:tc>
        <w:tc>
          <w:tcPr>
            <w:tcW w:w="1152" w:type="dxa"/>
          </w:tcPr>
          <w:p w:rsidR="003372D3" w:rsidRPr="00B26EA7" w:rsidRDefault="0010732D" w:rsidP="00206E1F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1.0</w:t>
            </w:r>
          </w:p>
        </w:tc>
        <w:tc>
          <w:tcPr>
            <w:tcW w:w="3744" w:type="dxa"/>
          </w:tcPr>
          <w:p w:rsidR="003372D3" w:rsidRPr="00B26EA7" w:rsidRDefault="0010732D" w:rsidP="00206E1F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Dopunjena i prerađena verzija</w:t>
            </w:r>
          </w:p>
        </w:tc>
        <w:tc>
          <w:tcPr>
            <w:tcW w:w="2304" w:type="dxa"/>
          </w:tcPr>
          <w:p w:rsidR="003372D3" w:rsidRPr="00B26EA7" w:rsidRDefault="0010732D" w:rsidP="003372D3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Basila</w:t>
            </w:r>
          </w:p>
        </w:tc>
      </w:tr>
      <w:tr w:rsidR="003372D3" w:rsidRPr="00B26EA7"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1152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374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</w:tr>
      <w:tr w:rsidR="003372D3" w:rsidRPr="00B26EA7"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1152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374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</w:tr>
      <w:tr w:rsidR="003372D3" w:rsidRPr="00B26EA7"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1152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374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</w:tr>
    </w:tbl>
    <w:p w:rsidR="00206E1F" w:rsidRPr="00B26EA7" w:rsidRDefault="00206E1F">
      <w:pPr>
        <w:rPr>
          <w:lang w:val="sr-Latn-BA"/>
        </w:rPr>
      </w:pPr>
    </w:p>
    <w:p w:rsidR="00206E1F" w:rsidRPr="00B26EA7" w:rsidRDefault="00206E1F" w:rsidP="001564DE">
      <w:pPr>
        <w:pStyle w:val="Title"/>
        <w:rPr>
          <w:lang w:val="sr-Latn-BA"/>
        </w:rPr>
      </w:pPr>
      <w:r w:rsidRPr="00B26EA7">
        <w:rPr>
          <w:lang w:val="sr-Latn-BA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sr-Latn-BA" w:eastAsia="sr-Latn-CS"/>
        </w:rPr>
        <w:id w:val="-10103644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51C2C" w:rsidRPr="00B26EA7" w:rsidRDefault="00451C2C" w:rsidP="00451C2C">
          <w:pPr>
            <w:pStyle w:val="TOCHeading"/>
            <w:tabs>
              <w:tab w:val="center" w:pos="4680"/>
            </w:tabs>
            <w:rPr>
              <w:lang w:val="sr-Latn-BA"/>
            </w:rPr>
          </w:pPr>
          <w:r w:rsidRPr="00B26EA7">
            <w:rPr>
              <w:lang w:val="sr-Latn-BA"/>
            </w:rPr>
            <w:tab/>
          </w:r>
          <w:r w:rsidRPr="00B26EA7">
            <w:rPr>
              <w:rFonts w:asciiTheme="majorBidi" w:hAnsiTheme="majorBidi"/>
              <w:color w:val="000000" w:themeColor="text1"/>
              <w:sz w:val="48"/>
              <w:szCs w:val="48"/>
              <w:lang w:val="sr-Latn-BA"/>
            </w:rPr>
            <w:t>Sadržaj</w:t>
          </w:r>
        </w:p>
        <w:p w:rsidR="00894A5E" w:rsidRDefault="00451C2C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B26EA7">
            <w:rPr>
              <w:lang w:val="sr-Latn-BA"/>
            </w:rPr>
            <w:fldChar w:fldCharType="begin"/>
          </w:r>
          <w:r w:rsidRPr="00B26EA7">
            <w:rPr>
              <w:lang w:val="sr-Latn-BA"/>
            </w:rPr>
            <w:instrText xml:space="preserve"> TOC \o "1-3" \h \z \u </w:instrText>
          </w:r>
          <w:r w:rsidRPr="00B26EA7">
            <w:rPr>
              <w:lang w:val="sr-Latn-BA"/>
            </w:rPr>
            <w:fldChar w:fldCharType="separate"/>
          </w:r>
          <w:hyperlink w:anchor="_Toc119502131" w:history="1">
            <w:r w:rsidR="00894A5E" w:rsidRPr="00367420">
              <w:rPr>
                <w:rStyle w:val="Hyperlink"/>
                <w:noProof/>
                <w:lang w:val="sr-Latn-BA"/>
              </w:rPr>
              <w:t>1.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Cilj dokumenta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_Toc119502131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4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2" w:history="1">
            <w:r w:rsidR="00894A5E" w:rsidRPr="00367420">
              <w:rPr>
                <w:rStyle w:val="Hyperlink"/>
                <w:noProof/>
                <w:lang w:val="sr-Latn-BA"/>
              </w:rPr>
              <w:t>2.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Opseg dokumenta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_Toc119502132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4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3" w:history="1">
            <w:r w:rsidR="00894A5E" w:rsidRPr="00367420">
              <w:rPr>
                <w:rStyle w:val="Hyperlink"/>
                <w:noProof/>
                <w:lang w:val="sr-Latn-BA"/>
              </w:rPr>
              <w:t>3.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Reference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_Toc119502133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4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4" w:history="1">
            <w:r w:rsidR="00894A5E" w:rsidRPr="00367420">
              <w:rPr>
                <w:rStyle w:val="Hyperlink"/>
                <w:noProof/>
                <w:lang w:val="sr-Latn-BA"/>
              </w:rPr>
              <w:t>4.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Pregled slučajeva korišćenja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_Toc119502134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4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5" w:history="1">
            <w:r w:rsidR="00894A5E" w:rsidRPr="00367420">
              <w:rPr>
                <w:rStyle w:val="Hyperlink"/>
                <w:noProof/>
                <w:lang w:val="sr-Latn-BA"/>
              </w:rPr>
              <w:t>5.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Profili korisnika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_Toc119502135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6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6" w:history="1">
            <w:r w:rsidR="00894A5E" w:rsidRPr="00367420">
              <w:rPr>
                <w:rStyle w:val="Hyperlink"/>
                <w:noProof/>
                <w:lang w:val="sr-Latn-BA"/>
              </w:rPr>
              <w:t>5.1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Neulogovani korisnik (posetilac portala)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_Toc119502136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7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7" w:history="1">
            <w:r w:rsidR="00894A5E" w:rsidRPr="00367420">
              <w:rPr>
                <w:rStyle w:val="Hyperlink"/>
                <w:noProof/>
                <w:lang w:val="sr-Latn-BA"/>
              </w:rPr>
              <w:t>5.2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Čitalac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_Toc119502137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7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8" w:history="1">
            <w:r w:rsidR="00894A5E" w:rsidRPr="00367420">
              <w:rPr>
                <w:rStyle w:val="Hyperlink"/>
                <w:noProof/>
                <w:lang w:val="sr-Latn-BA"/>
              </w:rPr>
              <w:t>5.3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Administrator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_Toc119502138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7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39" w:history="1">
            <w:r w:rsidR="00894A5E" w:rsidRPr="00367420">
              <w:rPr>
                <w:rStyle w:val="Hyperlink"/>
                <w:noProof/>
                <w:lang w:val="sr-Latn-BA"/>
              </w:rPr>
              <w:t>6.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Opis slučajeva korišćenja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_Toc119502139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7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0" w:history="1">
            <w:r w:rsidR="00894A5E" w:rsidRPr="00367420">
              <w:rPr>
                <w:rStyle w:val="Hyperlink"/>
                <w:noProof/>
                <w:lang w:val="sr-Latn-BA"/>
              </w:rPr>
              <w:t>6.1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Pregled osnovnih podataka o knjizi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_Toc119502140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7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1" w:history="1">
            <w:r w:rsidR="00894A5E" w:rsidRPr="00367420">
              <w:rPr>
                <w:rStyle w:val="Hyperlink"/>
                <w:noProof/>
                <w:lang w:val="sr-Latn-BA"/>
              </w:rPr>
              <w:t>6.2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Prikaz prosečne ocene knjige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_Toc119502141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7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2" w:history="1">
            <w:r w:rsidR="00894A5E" w:rsidRPr="00367420">
              <w:rPr>
                <w:rStyle w:val="Hyperlink"/>
                <w:noProof/>
                <w:lang w:val="sr-Latn-BA"/>
              </w:rPr>
              <w:t>6.3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Prikaz komentara knjige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_Toc119502142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8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3" w:history="1">
            <w:r w:rsidR="00894A5E" w:rsidRPr="00367420">
              <w:rPr>
                <w:rStyle w:val="Hyperlink"/>
                <w:noProof/>
                <w:lang w:val="sr-Latn-BA"/>
              </w:rPr>
              <w:t>6.4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Pretražiavnje knjiga po žanru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_Toc119502143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8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4" w:history="1">
            <w:r w:rsidR="00894A5E" w:rsidRPr="00367420">
              <w:rPr>
                <w:rStyle w:val="Hyperlink"/>
                <w:noProof/>
                <w:lang w:val="sr-Latn-BA"/>
              </w:rPr>
              <w:t>6.5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Pretraživanje knjiga po nazivu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_Toc119502144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9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5" w:history="1">
            <w:r w:rsidR="00894A5E" w:rsidRPr="00367420">
              <w:rPr>
                <w:rStyle w:val="Hyperlink"/>
                <w:noProof/>
                <w:lang w:val="sr-Latn-BA"/>
              </w:rPr>
              <w:t>6.6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Prikaz podataka o korisniku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_Toc119502145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9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6" w:history="1">
            <w:r w:rsidR="00894A5E" w:rsidRPr="00367420">
              <w:rPr>
                <w:rStyle w:val="Hyperlink"/>
                <w:noProof/>
                <w:lang w:val="sr-Latn-BA"/>
              </w:rPr>
              <w:t>6.7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Prikaz liste čitalaca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_Toc119502146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9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7" w:history="1">
            <w:r w:rsidR="00894A5E" w:rsidRPr="00367420">
              <w:rPr>
                <w:rStyle w:val="Hyperlink"/>
                <w:noProof/>
                <w:lang w:val="sr-Latn-BA"/>
              </w:rPr>
              <w:t>6.8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Recenzija knjige ocenom od 1 do 5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_Toc119502147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10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8" w:history="1">
            <w:r w:rsidR="00894A5E" w:rsidRPr="00367420">
              <w:rPr>
                <w:rStyle w:val="Hyperlink"/>
                <w:noProof/>
                <w:lang w:val="sr-Latn-BA"/>
              </w:rPr>
              <w:t>6.9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Komentarisanje knjige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_Toc119502148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10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49" w:history="1">
            <w:r w:rsidR="00894A5E" w:rsidRPr="00367420">
              <w:rPr>
                <w:rStyle w:val="Hyperlink"/>
                <w:noProof/>
                <w:lang w:val="sr-Latn-BA"/>
              </w:rPr>
              <w:t>6.10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Prijavljivanje na sistem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_Toc119502149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11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0" w:history="1">
            <w:r w:rsidR="00894A5E" w:rsidRPr="00367420">
              <w:rPr>
                <w:rStyle w:val="Hyperlink"/>
                <w:noProof/>
                <w:lang w:val="sr-Latn-BA"/>
              </w:rPr>
              <w:t>6.11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Povratak zaboravljene šifre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_Toc119502150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12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1" w:history="1">
            <w:r w:rsidR="00894A5E" w:rsidRPr="00367420">
              <w:rPr>
                <w:rStyle w:val="Hyperlink"/>
                <w:noProof/>
                <w:lang w:val="sr-Latn-BA"/>
              </w:rPr>
              <w:t>6.12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Registracija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_Toc119502151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13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2" w:history="1">
            <w:r w:rsidR="00894A5E" w:rsidRPr="00367420">
              <w:rPr>
                <w:rStyle w:val="Hyperlink"/>
                <w:noProof/>
                <w:lang w:val="sr-Latn-BA"/>
              </w:rPr>
              <w:t>6.13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Ažuriranje podataka o korisniku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_Toc119502152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13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3" w:history="1">
            <w:r w:rsidR="00894A5E" w:rsidRPr="00367420">
              <w:rPr>
                <w:rStyle w:val="Hyperlink"/>
                <w:noProof/>
                <w:lang w:val="sr-Latn-BA"/>
              </w:rPr>
              <w:t>6.14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Podnošenje zahteva za dodavanje knjiga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_Toc119502153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15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4" w:history="1">
            <w:r w:rsidR="00894A5E" w:rsidRPr="00367420">
              <w:rPr>
                <w:rStyle w:val="Hyperlink"/>
                <w:noProof/>
                <w:lang w:val="sr-Latn-BA"/>
              </w:rPr>
              <w:t>6.15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Odobravanje zahteva za dodavanje knjiga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_Toc119502154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16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5" w:history="1">
            <w:r w:rsidR="00894A5E" w:rsidRPr="00367420">
              <w:rPr>
                <w:rStyle w:val="Hyperlink"/>
                <w:noProof/>
                <w:lang w:val="sr-Latn-BA"/>
              </w:rPr>
              <w:t>6.16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Dodavanje knjiga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_Toc119502155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16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6" w:history="1">
            <w:r w:rsidR="00894A5E" w:rsidRPr="00367420">
              <w:rPr>
                <w:rStyle w:val="Hyperlink"/>
                <w:noProof/>
                <w:lang w:val="sr-Latn-BA"/>
              </w:rPr>
              <w:t>6.17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Kreiranje novog čitaoca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_Toc119502156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17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7" w:history="1">
            <w:r w:rsidR="00894A5E" w:rsidRPr="00367420">
              <w:rPr>
                <w:rStyle w:val="Hyperlink"/>
                <w:noProof/>
                <w:lang w:val="sr-Latn-BA"/>
              </w:rPr>
              <w:t>6.18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Brisanje postojećeg čitaoca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_Toc119502157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18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8" w:history="1">
            <w:r w:rsidR="00894A5E" w:rsidRPr="00367420">
              <w:rPr>
                <w:rStyle w:val="Hyperlink"/>
                <w:noProof/>
                <w:lang w:val="sr-Latn-BA"/>
              </w:rPr>
              <w:t>6.19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Dodavanje knjige na listu za čitanje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_Toc119502158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18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59" w:history="1">
            <w:r w:rsidR="00894A5E" w:rsidRPr="00367420">
              <w:rPr>
                <w:rStyle w:val="Hyperlink"/>
                <w:noProof/>
                <w:lang w:val="sr-Latn-BA"/>
              </w:rPr>
              <w:t>6.20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Uklanjanje knjige sa liste za čitanje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_Toc119502159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19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0" w:history="1">
            <w:r w:rsidR="00894A5E" w:rsidRPr="00367420">
              <w:rPr>
                <w:rStyle w:val="Hyperlink"/>
                <w:noProof/>
                <w:lang w:val="sr-Latn-BA"/>
              </w:rPr>
              <w:t>6.21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Prikaz liste za čitanje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_Toc119502160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19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1" w:history="1">
            <w:r w:rsidR="00894A5E" w:rsidRPr="00367420">
              <w:rPr>
                <w:rStyle w:val="Hyperlink"/>
                <w:noProof/>
                <w:lang w:val="sr-Latn-BA"/>
              </w:rPr>
              <w:t>6.22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Statistički prikaz aktivnosti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_Toc119502161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20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2" w:history="1">
            <w:r w:rsidR="00894A5E" w:rsidRPr="00367420">
              <w:rPr>
                <w:rStyle w:val="Hyperlink"/>
                <w:noProof/>
                <w:lang w:val="sr-Latn-BA"/>
              </w:rPr>
              <w:t>7.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Dodatni zahtevi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_Toc119502162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20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3" w:history="1">
            <w:r w:rsidR="00894A5E" w:rsidRPr="00367420">
              <w:rPr>
                <w:rStyle w:val="Hyperlink"/>
                <w:noProof/>
                <w:lang w:val="sr-Latn-BA"/>
              </w:rPr>
              <w:t>7.1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Funkcionalnost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_Toc119502163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20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4" w:history="1">
            <w:r w:rsidR="00894A5E" w:rsidRPr="00367420">
              <w:rPr>
                <w:rStyle w:val="Hyperlink"/>
                <w:noProof/>
                <w:lang w:val="sr-Latn-BA"/>
              </w:rPr>
              <w:t>7.2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Upotrebivost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_Toc119502164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20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5" w:history="1">
            <w:r w:rsidR="00894A5E" w:rsidRPr="00367420">
              <w:rPr>
                <w:rStyle w:val="Hyperlink"/>
                <w:noProof/>
                <w:lang w:val="sr-Latn-BA"/>
              </w:rPr>
              <w:t>7.3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Pouzdanost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_Toc119502165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20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6" w:history="1">
            <w:r w:rsidR="00894A5E" w:rsidRPr="00367420">
              <w:rPr>
                <w:rStyle w:val="Hyperlink"/>
                <w:noProof/>
                <w:lang w:val="sr-Latn-BA"/>
              </w:rPr>
              <w:t>7.4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Performanse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_Toc119502166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20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7" w:history="1">
            <w:r w:rsidR="00894A5E" w:rsidRPr="00367420">
              <w:rPr>
                <w:rStyle w:val="Hyperlink"/>
                <w:noProof/>
                <w:lang w:val="sr-Latn-BA"/>
              </w:rPr>
              <w:t>7.5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Podrška i održavanje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_Toc119502167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21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894A5E" w:rsidRDefault="003E3AAB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19502168" w:history="1">
            <w:r w:rsidR="00894A5E" w:rsidRPr="00367420">
              <w:rPr>
                <w:rStyle w:val="Hyperlink"/>
                <w:noProof/>
                <w:lang w:val="sr-Latn-BA"/>
              </w:rPr>
              <w:t>7.6</w:t>
            </w:r>
            <w:r w:rsidR="00894A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894A5E" w:rsidRPr="00367420">
              <w:rPr>
                <w:rStyle w:val="Hyperlink"/>
                <w:noProof/>
                <w:lang w:val="sr-Latn-BA"/>
              </w:rPr>
              <w:t>Ograničenja</w:t>
            </w:r>
            <w:r w:rsidR="00894A5E">
              <w:rPr>
                <w:noProof/>
                <w:webHidden/>
              </w:rPr>
              <w:tab/>
            </w:r>
            <w:r w:rsidR="00894A5E">
              <w:rPr>
                <w:noProof/>
                <w:webHidden/>
              </w:rPr>
              <w:fldChar w:fldCharType="begin"/>
            </w:r>
            <w:r w:rsidR="00894A5E">
              <w:rPr>
                <w:noProof/>
                <w:webHidden/>
              </w:rPr>
              <w:instrText xml:space="preserve"> PAGEREF _Toc119502168 \h </w:instrText>
            </w:r>
            <w:r w:rsidR="00894A5E">
              <w:rPr>
                <w:noProof/>
                <w:webHidden/>
              </w:rPr>
            </w:r>
            <w:r w:rsidR="00894A5E">
              <w:rPr>
                <w:noProof/>
                <w:webHidden/>
              </w:rPr>
              <w:fldChar w:fldCharType="separate"/>
            </w:r>
            <w:r w:rsidR="00894A5E">
              <w:rPr>
                <w:noProof/>
                <w:webHidden/>
              </w:rPr>
              <w:t>21</w:t>
            </w:r>
            <w:r w:rsidR="00894A5E">
              <w:rPr>
                <w:noProof/>
                <w:webHidden/>
              </w:rPr>
              <w:fldChar w:fldCharType="end"/>
            </w:r>
          </w:hyperlink>
        </w:p>
        <w:p w:rsidR="00451C2C" w:rsidRPr="00B26EA7" w:rsidRDefault="00451C2C">
          <w:pPr>
            <w:rPr>
              <w:lang w:val="sr-Latn-BA"/>
            </w:rPr>
          </w:pPr>
          <w:r w:rsidRPr="00B26EA7">
            <w:rPr>
              <w:b/>
              <w:bCs/>
              <w:noProof/>
              <w:lang w:val="sr-Latn-BA"/>
            </w:rPr>
            <w:fldChar w:fldCharType="end"/>
          </w:r>
        </w:p>
      </w:sdtContent>
    </w:sdt>
    <w:p w:rsidR="00206E1F" w:rsidRPr="00B26EA7" w:rsidRDefault="00206E1F" w:rsidP="00397DD2">
      <w:pPr>
        <w:pStyle w:val="Title"/>
        <w:tabs>
          <w:tab w:val="left" w:pos="540"/>
        </w:tabs>
        <w:rPr>
          <w:lang w:val="sr-Latn-BA"/>
        </w:rPr>
      </w:pPr>
      <w:r w:rsidRPr="00B26EA7">
        <w:rPr>
          <w:lang w:val="sr-Latn-BA"/>
        </w:rPr>
        <w:br w:type="page"/>
      </w:r>
      <w:r w:rsidR="00397DD2" w:rsidRPr="00B26EA7">
        <w:rPr>
          <w:lang w:val="sr-Latn-BA"/>
        </w:rPr>
        <w:lastRenderedPageBreak/>
        <w:t>Specifikacija zahteva</w:t>
      </w:r>
    </w:p>
    <w:p w:rsidR="00206E1F" w:rsidRPr="00B26EA7" w:rsidRDefault="003372D3">
      <w:pPr>
        <w:pStyle w:val="Heading1"/>
        <w:rPr>
          <w:lang w:val="sr-Latn-BA"/>
        </w:rPr>
      </w:pPr>
      <w:bookmarkStart w:id="0" w:name="_Toc163018886"/>
      <w:bookmarkStart w:id="1" w:name="_Toc119502131"/>
      <w:r w:rsidRPr="00B26EA7">
        <w:rPr>
          <w:lang w:val="sr-Latn-BA"/>
        </w:rPr>
        <w:t>Cilj</w:t>
      </w:r>
      <w:r w:rsidR="00CA58C5" w:rsidRPr="00B26EA7">
        <w:rPr>
          <w:lang w:val="sr-Latn-BA"/>
        </w:rPr>
        <w:t xml:space="preserve"> dokumenta</w:t>
      </w:r>
      <w:bookmarkEnd w:id="0"/>
      <w:bookmarkEnd w:id="1"/>
    </w:p>
    <w:p w:rsidR="00206E1F" w:rsidRPr="00B26EA7" w:rsidRDefault="00B849B5" w:rsidP="0010732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Cilj ovog dokumenta je </w:t>
      </w:r>
      <w:r w:rsidR="00397DD2" w:rsidRPr="00B26EA7">
        <w:rPr>
          <w:lang w:val="sr-Latn-BA"/>
        </w:rPr>
        <w:t>specifikacija</w:t>
      </w:r>
      <w:r w:rsidRPr="00B26EA7">
        <w:rPr>
          <w:lang w:val="sr-Latn-BA"/>
        </w:rPr>
        <w:t xml:space="preserve"> zahteva </w:t>
      </w:r>
      <w:r w:rsidR="00397DD2" w:rsidRPr="00B26EA7">
        <w:rPr>
          <w:lang w:val="sr-Latn-BA"/>
        </w:rPr>
        <w:t>u pogledu detaljnog opisa slučajeva korišćenja</w:t>
      </w:r>
      <w:r w:rsidRPr="00B26EA7">
        <w:rPr>
          <w:lang w:val="sr-Latn-BA"/>
        </w:rPr>
        <w:t xml:space="preserve"> </w:t>
      </w:r>
      <w:r w:rsidR="0010732D" w:rsidRPr="00B26EA7">
        <w:rPr>
          <w:lang w:val="sr-Latn-BA"/>
        </w:rPr>
        <w:t>Bookshelf veb aplikacije</w:t>
      </w:r>
      <w:r w:rsidRPr="00B26EA7">
        <w:rPr>
          <w:lang w:val="sr-Latn-BA"/>
        </w:rPr>
        <w:t>.</w:t>
      </w:r>
      <w:r w:rsidR="00397DD2" w:rsidRPr="00B26EA7">
        <w:rPr>
          <w:lang w:val="sr-Latn-BA"/>
        </w:rPr>
        <w:t xml:space="preserve"> </w:t>
      </w:r>
    </w:p>
    <w:p w:rsidR="00206E1F" w:rsidRPr="00B26EA7" w:rsidRDefault="003372D3">
      <w:pPr>
        <w:pStyle w:val="Heading1"/>
        <w:rPr>
          <w:lang w:val="sr-Latn-BA"/>
        </w:rPr>
      </w:pPr>
      <w:bookmarkStart w:id="2" w:name="_Toc163018887"/>
      <w:bookmarkStart w:id="3" w:name="_Toc119502132"/>
      <w:r w:rsidRPr="00B26EA7">
        <w:rPr>
          <w:lang w:val="sr-Latn-BA"/>
        </w:rPr>
        <w:t>Opseg</w:t>
      </w:r>
      <w:r w:rsidR="00CA58C5" w:rsidRPr="00B26EA7">
        <w:rPr>
          <w:lang w:val="sr-Latn-BA"/>
        </w:rPr>
        <w:t xml:space="preserve"> dokumenta</w:t>
      </w:r>
      <w:bookmarkEnd w:id="2"/>
      <w:bookmarkEnd w:id="3"/>
    </w:p>
    <w:p w:rsidR="00DE518F" w:rsidRPr="00B26EA7" w:rsidRDefault="00B849B5" w:rsidP="0010732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Dokument se odnosi na </w:t>
      </w:r>
      <w:r w:rsidR="0010732D" w:rsidRPr="00B26EA7">
        <w:rPr>
          <w:lang w:val="sr-Latn-BA"/>
        </w:rPr>
        <w:t>Bookshelf veb aplikaciju koja</w:t>
      </w:r>
      <w:r w:rsidRPr="00B26EA7">
        <w:rPr>
          <w:lang w:val="sr-Latn-BA"/>
        </w:rPr>
        <w:t xml:space="preserve"> će biti razvijen</w:t>
      </w:r>
      <w:r w:rsidR="0010732D" w:rsidRPr="00B26EA7">
        <w:rPr>
          <w:lang w:val="sr-Latn-BA"/>
        </w:rPr>
        <w:t>a od strane Bookworms</w:t>
      </w:r>
      <w:r w:rsidRPr="00B26EA7">
        <w:rPr>
          <w:lang w:val="sr-Latn-BA"/>
        </w:rPr>
        <w:t xml:space="preserve">-a. </w:t>
      </w:r>
      <w:r w:rsidR="0010732D" w:rsidRPr="00B26EA7">
        <w:rPr>
          <w:lang w:val="sr-Latn-BA"/>
        </w:rPr>
        <w:t>Bookshelf je veb aplikacija namenjena za recenziju knjiga. Namena sistema je efikasno prezentovanje, kreiranje i održavanje sadržaja potrebnih za rad jedne platforme za recenziju i pretraživanje knjiga.</w:t>
      </w:r>
    </w:p>
    <w:p w:rsidR="00206E1F" w:rsidRPr="00B26EA7" w:rsidRDefault="003372D3">
      <w:pPr>
        <w:pStyle w:val="Heading1"/>
        <w:rPr>
          <w:lang w:val="sr-Latn-BA"/>
        </w:rPr>
      </w:pPr>
      <w:bookmarkStart w:id="4" w:name="_Toc163018888"/>
      <w:bookmarkStart w:id="5" w:name="_Toc119502133"/>
      <w:r w:rsidRPr="00B26EA7">
        <w:rPr>
          <w:lang w:val="sr-Latn-BA"/>
        </w:rPr>
        <w:t>Reference</w:t>
      </w:r>
      <w:bookmarkEnd w:id="4"/>
      <w:bookmarkEnd w:id="5"/>
    </w:p>
    <w:p w:rsidR="00206E1F" w:rsidRPr="00B26EA7" w:rsidRDefault="003372D3">
      <w:pPr>
        <w:pStyle w:val="BodyText"/>
        <w:rPr>
          <w:lang w:val="sr-Latn-BA"/>
        </w:rPr>
      </w:pPr>
      <w:r w:rsidRPr="00B26EA7">
        <w:rPr>
          <w:lang w:val="sr-Latn-BA"/>
        </w:rPr>
        <w:t>Spisak korišćene literature</w:t>
      </w:r>
      <w:r w:rsidR="00206E1F" w:rsidRPr="00B26EA7">
        <w:rPr>
          <w:lang w:val="sr-Latn-BA"/>
        </w:rPr>
        <w:t>:</w:t>
      </w:r>
    </w:p>
    <w:p w:rsidR="0010732D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 – Definicija projekta, BOO_01, V1.0, 2022, Bookworms.</w:t>
      </w:r>
    </w:p>
    <w:p w:rsidR="0010732D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 – Planirani raspored aktivnosti na projektu, BOO_02, V1.0, 2022, Bookworms.</w:t>
      </w:r>
    </w:p>
    <w:p w:rsidR="0010732D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 – Plan realizacije projekta, BOO_02, V1.0, 2022, Bookworms.</w:t>
      </w:r>
    </w:p>
    <w:p w:rsidR="00397DD2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</w:t>
      </w:r>
      <w:r w:rsidR="00397DD2" w:rsidRPr="00B26EA7">
        <w:rPr>
          <w:lang w:val="sr-Latn-BA"/>
        </w:rPr>
        <w:t xml:space="preserve"> – Vizija sistema, </w:t>
      </w:r>
      <w:r w:rsidRPr="00B26EA7">
        <w:rPr>
          <w:lang w:val="sr-Latn-BA"/>
        </w:rPr>
        <w:t>BOO_03, 2022</w:t>
      </w:r>
      <w:r w:rsidR="00397DD2" w:rsidRPr="00B26EA7">
        <w:rPr>
          <w:lang w:val="sr-Latn-BA"/>
        </w:rPr>
        <w:t xml:space="preserve">, </w:t>
      </w:r>
      <w:r w:rsidRPr="00B26EA7">
        <w:rPr>
          <w:lang w:val="sr-Latn-BA"/>
        </w:rPr>
        <w:t>Bookworms</w:t>
      </w:r>
      <w:r w:rsidR="00397DD2" w:rsidRPr="00B26EA7">
        <w:rPr>
          <w:lang w:val="sr-Latn-BA"/>
        </w:rPr>
        <w:t>.</w:t>
      </w:r>
    </w:p>
    <w:p w:rsidR="00206E1F" w:rsidRPr="00B26EA7" w:rsidRDefault="006E5E1D" w:rsidP="006E5E1D">
      <w:pPr>
        <w:pStyle w:val="Heading1"/>
        <w:rPr>
          <w:lang w:val="sr-Latn-BA"/>
        </w:rPr>
      </w:pPr>
      <w:bookmarkStart w:id="6" w:name="_Toc163018889"/>
      <w:bookmarkStart w:id="7" w:name="_Toc119502134"/>
      <w:r w:rsidRPr="00B26EA7">
        <w:rPr>
          <w:lang w:val="sr-Latn-BA"/>
        </w:rPr>
        <w:t xml:space="preserve">Pregled slučajeva </w:t>
      </w:r>
      <w:r w:rsidR="00397DD2" w:rsidRPr="00B26EA7">
        <w:rPr>
          <w:lang w:val="sr-Latn-BA"/>
        </w:rPr>
        <w:t>korišćenja</w:t>
      </w:r>
      <w:bookmarkEnd w:id="6"/>
      <w:bookmarkEnd w:id="7"/>
    </w:p>
    <w:p w:rsidR="00397DD2" w:rsidRPr="00B26EA7" w:rsidRDefault="0020422A" w:rsidP="002831C7">
      <w:pPr>
        <w:pStyle w:val="BodyText"/>
        <w:rPr>
          <w:lang w:val="sr-Latn-BA"/>
        </w:rPr>
      </w:pPr>
      <w:r w:rsidRPr="00B26EA7">
        <w:rPr>
          <w:lang w:val="sr-Latn-BA"/>
        </w:rPr>
        <w:t>Osnovni UML dijagram koji prikazuje korisnike i s</w:t>
      </w:r>
      <w:r w:rsidR="00E177E4" w:rsidRPr="00B26EA7">
        <w:rPr>
          <w:lang w:val="sr-Latn-BA"/>
        </w:rPr>
        <w:t>lučajev</w:t>
      </w:r>
      <w:r w:rsidRPr="00B26EA7">
        <w:rPr>
          <w:lang w:val="sr-Latn-BA"/>
        </w:rPr>
        <w:t>e</w:t>
      </w:r>
      <w:r w:rsidR="00E177E4" w:rsidRPr="00B26EA7">
        <w:rPr>
          <w:lang w:val="sr-Latn-BA"/>
        </w:rPr>
        <w:t xml:space="preserve"> korišćenja </w:t>
      </w:r>
      <w:r w:rsidR="002831C7" w:rsidRPr="00B26EA7">
        <w:rPr>
          <w:lang w:val="sr-Latn-BA"/>
        </w:rPr>
        <w:t>Bookshelf veb aplikacije</w:t>
      </w:r>
      <w:r w:rsidR="00E177E4" w:rsidRPr="00B26EA7">
        <w:rPr>
          <w:lang w:val="sr-Latn-BA"/>
        </w:rPr>
        <w:t xml:space="preserve"> prikazan je na sledećoj slici:</w:t>
      </w:r>
    </w:p>
    <w:p w:rsidR="006D3E5C" w:rsidRPr="00B26EA7" w:rsidRDefault="006D3E5C" w:rsidP="00A51A86">
      <w:pPr>
        <w:pStyle w:val="BodyText"/>
        <w:ind w:left="0"/>
        <w:rPr>
          <w:lang w:val="sr-Latn-BA"/>
        </w:rPr>
      </w:pPr>
    </w:p>
    <w:p w:rsidR="00A51A86" w:rsidRPr="00B26EA7" w:rsidRDefault="005A672E" w:rsidP="00A51A86">
      <w:pPr>
        <w:pStyle w:val="BodyText"/>
        <w:ind w:left="-450"/>
        <w:rPr>
          <w:lang w:val="sr-Latn-BA"/>
        </w:rPr>
      </w:pPr>
      <w:r w:rsidRPr="00B26EA7">
        <w:rPr>
          <w:noProof/>
          <w:lang w:eastAsia="en-US"/>
        </w:rPr>
        <w:drawing>
          <wp:inline distT="0" distB="0" distL="0" distR="0" wp14:anchorId="63628AB6" wp14:editId="56705FDA">
            <wp:extent cx="6752983" cy="3337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983" cy="33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8" w:rsidRPr="00B26EA7" w:rsidRDefault="00962138" w:rsidP="00ED1AF0">
      <w:pPr>
        <w:pStyle w:val="BodyText"/>
        <w:ind w:left="0"/>
        <w:rPr>
          <w:i/>
          <w:iCs/>
          <w:lang w:val="sr-Latn-BA"/>
        </w:rPr>
      </w:pPr>
      <w:r w:rsidRPr="00B26EA7">
        <w:rPr>
          <w:lang w:val="sr-Latn-BA"/>
        </w:rPr>
        <w:t xml:space="preserve">Slučajevi korišćenja </w:t>
      </w:r>
      <w:r w:rsidR="002831C7" w:rsidRPr="00B26EA7">
        <w:rPr>
          <w:lang w:val="sr-Latn-BA"/>
        </w:rPr>
        <w:t>„</w:t>
      </w:r>
      <w:r w:rsidR="002831C7" w:rsidRPr="00B26EA7">
        <w:rPr>
          <w:i/>
          <w:iCs/>
          <w:lang w:val="sr-Latn-BA"/>
        </w:rPr>
        <w:t>kreiranje i brisanje čitalaca“</w:t>
      </w:r>
      <w:r w:rsidRPr="00B26EA7">
        <w:rPr>
          <w:i/>
          <w:iCs/>
          <w:lang w:val="sr-Latn-BA"/>
        </w:rPr>
        <w:t xml:space="preserve">, </w:t>
      </w:r>
      <w:r w:rsidR="002831C7" w:rsidRPr="00B26EA7">
        <w:rPr>
          <w:i/>
          <w:iCs/>
          <w:lang w:val="sr-Latn-BA"/>
        </w:rPr>
        <w:t>„prikaz knjiga,njihovih recenzija i komentara, kao i njihovo pretraživanje“, „prikaz i ažuriranje podataka o čitaocu“, „recenzija i komentarisanje knjiga“</w:t>
      </w:r>
      <w:r w:rsidR="005D699D" w:rsidRPr="00B26EA7">
        <w:rPr>
          <w:i/>
          <w:iCs/>
          <w:lang w:val="sr-Latn-BA"/>
        </w:rPr>
        <w:t>, „prijavljivanje na sistem</w:t>
      </w:r>
      <w:r w:rsidR="00A51A86" w:rsidRPr="00B26EA7">
        <w:rPr>
          <w:i/>
          <w:iCs/>
          <w:lang w:val="sr-Latn-BA"/>
        </w:rPr>
        <w:t xml:space="preserve"> i povratak šifre</w:t>
      </w:r>
      <w:r w:rsidR="005D699D" w:rsidRPr="00B26EA7">
        <w:rPr>
          <w:i/>
          <w:iCs/>
          <w:lang w:val="sr-Latn-BA"/>
        </w:rPr>
        <w:t>“</w:t>
      </w:r>
      <w:r w:rsidR="00ED1AF0" w:rsidRPr="00B26EA7">
        <w:rPr>
          <w:i/>
          <w:iCs/>
          <w:lang w:val="sr-Latn-BA"/>
        </w:rPr>
        <w:t xml:space="preserve"> i „dodavanje, uklanjanje i prikaz liste za čitanje“</w:t>
      </w:r>
      <w:r w:rsidRPr="00B26EA7">
        <w:rPr>
          <w:lang w:val="sr-Latn-BA"/>
        </w:rPr>
        <w:t xml:space="preserve"> obuhvataju složenije radnje koje se mogu razložiti </w:t>
      </w:r>
      <w:r w:rsidR="006E5E1D" w:rsidRPr="00B26EA7">
        <w:rPr>
          <w:lang w:val="sr-Latn-BA"/>
        </w:rPr>
        <w:t>dalje razložiti na pojedinačne slučajeve korišćenja.</w:t>
      </w:r>
    </w:p>
    <w:p w:rsidR="006E5E1D" w:rsidRPr="00B26EA7" w:rsidRDefault="006E5E1D" w:rsidP="002831C7">
      <w:pPr>
        <w:pStyle w:val="BodyText"/>
        <w:rPr>
          <w:lang w:val="sr-Latn-BA"/>
        </w:rPr>
      </w:pPr>
      <w:r w:rsidRPr="00B26EA7">
        <w:rPr>
          <w:lang w:val="sr-Latn-BA"/>
        </w:rPr>
        <w:lastRenderedPageBreak/>
        <w:t xml:space="preserve">Detaljni UML dijagram za slučaj korišćenja </w:t>
      </w:r>
      <w:r w:rsidR="002831C7" w:rsidRPr="00B26EA7">
        <w:rPr>
          <w:i/>
          <w:iCs/>
          <w:lang w:val="sr-Latn-BA"/>
        </w:rPr>
        <w:t>„</w:t>
      </w:r>
      <w:r w:rsidR="006B2B57" w:rsidRPr="00B26EA7">
        <w:rPr>
          <w:i/>
          <w:iCs/>
          <w:lang w:val="sr-Latn-BA"/>
        </w:rPr>
        <w:t>prikaz knjiga,njih</w:t>
      </w:r>
      <w:r w:rsidR="002831C7" w:rsidRPr="00B26EA7">
        <w:rPr>
          <w:i/>
          <w:iCs/>
          <w:lang w:val="sr-Latn-BA"/>
        </w:rPr>
        <w:t xml:space="preserve">ovih recenzija i komentara, kao i njihovo pretraživanje“ </w:t>
      </w:r>
      <w:r w:rsidRPr="00B26EA7">
        <w:rPr>
          <w:lang w:val="sr-Latn-BA"/>
        </w:rPr>
        <w:t>je prikazan na sledećoj slici:</w:t>
      </w:r>
    </w:p>
    <w:p w:rsidR="00962138" w:rsidRPr="00B26EA7" w:rsidRDefault="00917929" w:rsidP="004E4574">
      <w:pPr>
        <w:pStyle w:val="BodyText"/>
        <w:rPr>
          <w:lang w:val="sr-Latn-BA"/>
        </w:rPr>
      </w:pPr>
      <w:r w:rsidRPr="00B26EA7">
        <w:rPr>
          <w:noProof/>
          <w:lang w:eastAsia="en-US"/>
        </w:rPr>
        <w:drawing>
          <wp:inline distT="0" distB="0" distL="0" distR="0" wp14:anchorId="301A1213" wp14:editId="7334419C">
            <wp:extent cx="5943600" cy="2903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kaz knjiga i recenzij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B26EA7" w:rsidRDefault="006E5E1D" w:rsidP="00917929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="00504066" w:rsidRPr="00B26EA7">
        <w:rPr>
          <w:i/>
          <w:iCs/>
          <w:lang w:val="sr-Latn-BA"/>
        </w:rPr>
        <w:t>kreiranje i</w:t>
      </w:r>
      <w:r w:rsidRPr="00B26EA7">
        <w:rPr>
          <w:i/>
          <w:iCs/>
          <w:lang w:val="sr-Latn-BA"/>
        </w:rPr>
        <w:t xml:space="preserve"> brisanje </w:t>
      </w:r>
      <w:r w:rsidR="00504066" w:rsidRPr="00B26EA7">
        <w:rPr>
          <w:i/>
          <w:iCs/>
          <w:lang w:val="sr-Latn-BA"/>
        </w:rPr>
        <w:t>čitalaca</w:t>
      </w:r>
      <w:r w:rsidRPr="00B26EA7">
        <w:rPr>
          <w:lang w:val="sr-Latn-BA"/>
        </w:rPr>
        <w:t xml:space="preserve"> je prikazan na sledećoj slici:</w:t>
      </w:r>
      <w:r w:rsidR="00917929" w:rsidRPr="00B26EA7">
        <w:rPr>
          <w:noProof/>
          <w:lang w:eastAsia="en-US"/>
        </w:rPr>
        <w:drawing>
          <wp:inline distT="0" distB="0" distL="0" distR="0" wp14:anchorId="36C5EE4A" wp14:editId="62536705">
            <wp:extent cx="5943600" cy="1878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i brisanje čitala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B26EA7" w:rsidRDefault="006E5E1D" w:rsidP="004E4574">
      <w:pPr>
        <w:pStyle w:val="BodyText"/>
        <w:rPr>
          <w:lang w:val="sr-Latn-BA"/>
        </w:rPr>
      </w:pPr>
    </w:p>
    <w:p w:rsidR="005D699D" w:rsidRPr="00B26EA7" w:rsidRDefault="009458D3" w:rsidP="005D699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="00504066" w:rsidRPr="00B26EA7">
        <w:rPr>
          <w:i/>
          <w:iCs/>
          <w:lang w:val="sr-Latn-BA"/>
        </w:rPr>
        <w:t>prikaz i ažuriranje podataka o čitaocu</w:t>
      </w:r>
      <w:r w:rsidRPr="00B26EA7">
        <w:rPr>
          <w:lang w:val="sr-Latn-BA"/>
        </w:rPr>
        <w:t xml:space="preserve"> je prikazan na sledećoj slici:</w:t>
      </w:r>
    </w:p>
    <w:p w:rsidR="005D699D" w:rsidRPr="00B26EA7" w:rsidRDefault="005D699D" w:rsidP="00A55D8C">
      <w:pPr>
        <w:pStyle w:val="BodyText"/>
        <w:rPr>
          <w:lang w:val="sr-Latn-BA"/>
        </w:rPr>
      </w:pPr>
      <w:r w:rsidRPr="00B26EA7">
        <w:rPr>
          <w:noProof/>
          <w:lang w:eastAsia="en-US"/>
        </w:rPr>
        <w:drawing>
          <wp:inline distT="0" distB="0" distL="0" distR="0" wp14:anchorId="34A4185D" wp14:editId="164770B1">
            <wp:extent cx="5943600" cy="174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, prikaz i ažuriranje podataka o čitaoc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lang w:val="sr-Latn-BA"/>
        </w:rPr>
        <w:lastRenderedPageBreak/>
        <w:t xml:space="preserve">Detaljni UML dijagram za slučaj korišćenja </w:t>
      </w:r>
      <w:r w:rsidRPr="00B26EA7">
        <w:rPr>
          <w:i/>
          <w:iCs/>
          <w:lang w:val="sr-Latn-BA"/>
        </w:rPr>
        <w:t>prijavljivanje na sistem</w:t>
      </w:r>
      <w:r w:rsidR="00A51A86" w:rsidRPr="00B26EA7">
        <w:rPr>
          <w:i/>
          <w:iCs/>
          <w:lang w:val="sr-Latn-BA"/>
        </w:rPr>
        <w:t xml:space="preserve"> i povratak šifre </w:t>
      </w:r>
      <w:r w:rsidRPr="00B26EA7">
        <w:rPr>
          <w:i/>
          <w:iCs/>
          <w:lang w:val="sr-Latn-BA"/>
        </w:rPr>
        <w:t>je</w:t>
      </w:r>
      <w:r w:rsidRPr="00B26EA7">
        <w:rPr>
          <w:lang w:val="sr-Latn-BA"/>
        </w:rPr>
        <w:t xml:space="preserve"> prikazan na sledećoj slici:</w:t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noProof/>
          <w:lang w:eastAsia="en-US"/>
        </w:rPr>
        <w:drawing>
          <wp:inline distT="0" distB="0" distL="0" distR="0" wp14:anchorId="4DBB0606" wp14:editId="1AE2F836">
            <wp:extent cx="5913120" cy="18314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8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Pr="00B26EA7">
        <w:rPr>
          <w:i/>
          <w:iCs/>
          <w:lang w:val="sr-Latn-BA"/>
        </w:rPr>
        <w:t>recenzija i komentarisanje knjiga</w:t>
      </w:r>
      <w:r w:rsidRPr="00B26EA7">
        <w:rPr>
          <w:lang w:val="sr-Latn-BA"/>
        </w:rPr>
        <w:t xml:space="preserve"> je prikazan na sledećoj slici:</w:t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noProof/>
          <w:lang w:eastAsia="en-US"/>
        </w:rPr>
        <w:drawing>
          <wp:inline distT="0" distB="0" distL="0" distR="0" wp14:anchorId="1058F5E7" wp14:editId="3FDE60EE">
            <wp:extent cx="5942779" cy="19748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nzija i komentarisanje knjig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79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F0" w:rsidRPr="00B26EA7" w:rsidRDefault="00ED1AF0" w:rsidP="00ED1AF0">
      <w:pPr>
        <w:pStyle w:val="BodyText"/>
        <w:rPr>
          <w:i/>
          <w:iCs/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Pr="00B26EA7">
        <w:rPr>
          <w:i/>
          <w:iCs/>
          <w:lang w:val="sr-Latn-BA"/>
        </w:rPr>
        <w:t xml:space="preserve">dodavanje, uklanjanje i prikaz liste za čitanje </w:t>
      </w:r>
      <w:r w:rsidRPr="00B26EA7">
        <w:rPr>
          <w:lang w:val="sr-Latn-BA"/>
        </w:rPr>
        <w:t xml:space="preserve"> je prikazan na sledećoj slici:</w:t>
      </w:r>
    </w:p>
    <w:p w:rsidR="005D699D" w:rsidRPr="00B26EA7" w:rsidRDefault="00ED1AF0" w:rsidP="005D699D">
      <w:pPr>
        <w:pStyle w:val="BodyText"/>
        <w:rPr>
          <w:lang w:val="sr-Latn-BA"/>
        </w:rPr>
      </w:pPr>
      <w:r w:rsidRPr="00B26EA7">
        <w:rPr>
          <w:noProof/>
          <w:lang w:eastAsia="en-US"/>
        </w:rPr>
        <w:drawing>
          <wp:inline distT="0" distB="0" distL="0" distR="0" wp14:anchorId="51396546" wp14:editId="21EF0DF7">
            <wp:extent cx="5943600" cy="2106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, uklanjanje i prikaz liste za čitanj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B26EA7" w:rsidRDefault="006E5E1D" w:rsidP="006E5E1D">
      <w:pPr>
        <w:pStyle w:val="Heading1"/>
        <w:rPr>
          <w:lang w:val="sr-Latn-BA"/>
        </w:rPr>
      </w:pPr>
      <w:bookmarkStart w:id="8" w:name="_Toc163018890"/>
      <w:bookmarkStart w:id="9" w:name="_Toc119502135"/>
      <w:r w:rsidRPr="00B26EA7">
        <w:rPr>
          <w:lang w:val="sr-Latn-BA"/>
        </w:rPr>
        <w:t>Profili korisnika</w:t>
      </w:r>
      <w:bookmarkEnd w:id="8"/>
      <w:bookmarkEnd w:id="9"/>
    </w:p>
    <w:p w:rsidR="0020422A" w:rsidRPr="00B26EA7" w:rsidRDefault="0020422A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Identifikovani su sledeći </w:t>
      </w:r>
      <w:r w:rsidR="004E4574" w:rsidRPr="00B26EA7">
        <w:rPr>
          <w:lang w:val="sr-Latn-BA"/>
        </w:rPr>
        <w:t>profili</w:t>
      </w:r>
      <w:r w:rsidRPr="00B26EA7">
        <w:rPr>
          <w:lang w:val="sr-Latn-BA"/>
        </w:rPr>
        <w:t xml:space="preserve"> korisnika </w:t>
      </w:r>
      <w:r w:rsidR="00504066" w:rsidRPr="00B26EA7">
        <w:rPr>
          <w:lang w:val="sr-Latn-BA"/>
        </w:rPr>
        <w:t>veb aplikacije Bookshelf</w:t>
      </w:r>
      <w:r w:rsidRPr="00B26EA7">
        <w:rPr>
          <w:lang w:val="sr-Latn-BA"/>
        </w:rPr>
        <w:t>:</w:t>
      </w:r>
    </w:p>
    <w:p w:rsidR="006E5E1D" w:rsidRPr="00B26EA7" w:rsidRDefault="00504066" w:rsidP="006E5E1D">
      <w:pPr>
        <w:pStyle w:val="Heading2"/>
        <w:rPr>
          <w:lang w:val="sr-Latn-BA"/>
        </w:rPr>
      </w:pPr>
      <w:bookmarkStart w:id="10" w:name="_Toc163018891"/>
      <w:bookmarkStart w:id="11" w:name="_Toc119502136"/>
      <w:r w:rsidRPr="00B26EA7">
        <w:rPr>
          <w:lang w:val="sr-Latn-BA"/>
        </w:rPr>
        <w:lastRenderedPageBreak/>
        <w:t>Neulogovani korisnik (p</w:t>
      </w:r>
      <w:r w:rsidR="006E5E1D" w:rsidRPr="00B26EA7">
        <w:rPr>
          <w:lang w:val="sr-Latn-BA"/>
        </w:rPr>
        <w:t>osetilac portala</w:t>
      </w:r>
      <w:bookmarkEnd w:id="10"/>
      <w:r w:rsidRPr="00B26EA7">
        <w:rPr>
          <w:lang w:val="sr-Latn-BA"/>
        </w:rPr>
        <w:t>)</w:t>
      </w:r>
      <w:bookmarkEnd w:id="11"/>
    </w:p>
    <w:p w:rsidR="0020422A" w:rsidRPr="00B26EA7" w:rsidRDefault="0020422A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Posetilac </w:t>
      </w:r>
      <w:r w:rsidR="00504066" w:rsidRPr="00B26EA7">
        <w:rPr>
          <w:lang w:val="sr-Latn-BA"/>
        </w:rPr>
        <w:t>veb aplikacije</w:t>
      </w:r>
      <w:r w:rsidRPr="00B26EA7">
        <w:rPr>
          <w:lang w:val="sr-Latn-BA"/>
        </w:rPr>
        <w:t xml:space="preserve"> je osnovni </w:t>
      </w:r>
      <w:r w:rsidR="004E4574" w:rsidRPr="00B26EA7">
        <w:rPr>
          <w:lang w:val="sr-Latn-BA"/>
        </w:rPr>
        <w:t>profil</w:t>
      </w:r>
      <w:r w:rsidRPr="00B26EA7">
        <w:rPr>
          <w:lang w:val="sr-Latn-BA"/>
        </w:rPr>
        <w:t xml:space="preserve"> korisnika </w:t>
      </w:r>
      <w:r w:rsidR="00885A38" w:rsidRPr="00B26EA7">
        <w:rPr>
          <w:lang w:val="sr-Latn-BA"/>
        </w:rPr>
        <w:t>koji sa najmanjim skupom funkcionalnosti na raspolaganju.</w:t>
      </w:r>
      <w:r w:rsidR="00D27246" w:rsidRPr="00B26EA7">
        <w:rPr>
          <w:lang w:val="sr-Latn-BA"/>
        </w:rPr>
        <w:t xml:space="preserve"> Korisnici ovog tipa pristupaju </w:t>
      </w:r>
      <w:r w:rsidR="00504066" w:rsidRPr="00B26EA7">
        <w:rPr>
          <w:lang w:val="sr-Latn-BA"/>
        </w:rPr>
        <w:t>veb aplikaciji</w:t>
      </w:r>
      <w:r w:rsidR="00D27246" w:rsidRPr="00B26EA7">
        <w:rPr>
          <w:lang w:val="sr-Latn-BA"/>
        </w:rPr>
        <w:t xml:space="preserve"> u cilju pregleda informacija koje su na njemu prezentovane. Pristup </w:t>
      </w:r>
      <w:r w:rsidR="00504066" w:rsidRPr="00B26EA7">
        <w:rPr>
          <w:lang w:val="sr-Latn-BA"/>
        </w:rPr>
        <w:t>veb aplikaciji</w:t>
      </w:r>
      <w:r w:rsidR="00D27246" w:rsidRPr="00B26EA7">
        <w:rPr>
          <w:lang w:val="sr-Latn-BA"/>
        </w:rPr>
        <w:t xml:space="preserve"> u ulozi posetioca je slobodan, tj. ne zahteva prethodno prijavljivanje na </w:t>
      </w:r>
      <w:r w:rsidR="00504066" w:rsidRPr="00B26EA7">
        <w:rPr>
          <w:lang w:val="sr-Latn-BA"/>
        </w:rPr>
        <w:t>veb aplikaciju</w:t>
      </w:r>
      <w:r w:rsidR="00D27246" w:rsidRPr="00B26EA7">
        <w:rPr>
          <w:lang w:val="sr-Latn-BA"/>
        </w:rPr>
        <w:t>.</w:t>
      </w:r>
    </w:p>
    <w:p w:rsidR="006E5E1D" w:rsidRPr="00B26EA7" w:rsidRDefault="00504066" w:rsidP="006E5E1D">
      <w:pPr>
        <w:pStyle w:val="Heading2"/>
        <w:rPr>
          <w:lang w:val="sr-Latn-BA"/>
        </w:rPr>
      </w:pPr>
      <w:bookmarkStart w:id="12" w:name="_Toc119502137"/>
      <w:r w:rsidRPr="00B26EA7">
        <w:rPr>
          <w:lang w:val="sr-Latn-BA"/>
        </w:rPr>
        <w:t>Čitalac</w:t>
      </w:r>
      <w:bookmarkEnd w:id="12"/>
    </w:p>
    <w:p w:rsidR="0020422A" w:rsidRPr="00B26EA7" w:rsidRDefault="00504066" w:rsidP="00504066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D27246" w:rsidRPr="00B26EA7">
        <w:rPr>
          <w:lang w:val="sr-Latn-BA"/>
        </w:rPr>
        <w:t xml:space="preserve"> je </w:t>
      </w:r>
      <w:r w:rsidR="004E4574" w:rsidRPr="00B26EA7">
        <w:rPr>
          <w:lang w:val="sr-Latn-BA"/>
        </w:rPr>
        <w:t>profil</w:t>
      </w:r>
      <w:r w:rsidR="00D27246" w:rsidRPr="00B26EA7">
        <w:rPr>
          <w:lang w:val="sr-Latn-BA"/>
        </w:rPr>
        <w:t xml:space="preserve"> korisnika koji obuhvata sve </w:t>
      </w:r>
      <w:r w:rsidRPr="00B26EA7">
        <w:rPr>
          <w:lang w:val="sr-Latn-BA"/>
        </w:rPr>
        <w:t>ulogovane korisnike ovakve veb aplikacije</w:t>
      </w:r>
      <w:r w:rsidR="00D27246" w:rsidRPr="00B26EA7">
        <w:rPr>
          <w:lang w:val="sr-Latn-BA"/>
        </w:rPr>
        <w:t>. Veza generalizacije između č</w:t>
      </w:r>
      <w:r w:rsidRPr="00B26EA7">
        <w:rPr>
          <w:lang w:val="sr-Latn-BA"/>
        </w:rPr>
        <w:t xml:space="preserve">itaoca </w:t>
      </w:r>
      <w:r w:rsidR="00D27246" w:rsidRPr="00B26EA7">
        <w:rPr>
          <w:lang w:val="sr-Latn-BA"/>
        </w:rPr>
        <w:t xml:space="preserve">i posetioca </w:t>
      </w:r>
      <w:r w:rsidRPr="00B26EA7">
        <w:rPr>
          <w:lang w:val="sr-Latn-BA"/>
        </w:rPr>
        <w:t>veb aplikacije</w:t>
      </w:r>
      <w:r w:rsidR="00D27246" w:rsidRPr="00B26EA7">
        <w:rPr>
          <w:lang w:val="sr-Latn-BA"/>
        </w:rPr>
        <w:t xml:space="preserve"> je uvedena da ukaže na mogućnost pristupa svim osnovnim funkcionalnostima portala vezanim za pregled informacija. Da bi </w:t>
      </w:r>
      <w:r w:rsidRPr="00B26EA7">
        <w:rPr>
          <w:lang w:val="sr-Latn-BA"/>
        </w:rPr>
        <w:t xml:space="preserve">čitalac </w:t>
      </w:r>
      <w:r w:rsidR="00D27246" w:rsidRPr="00B26EA7">
        <w:rPr>
          <w:lang w:val="sr-Latn-BA"/>
        </w:rPr>
        <w:t>m</w:t>
      </w:r>
      <w:r w:rsidRPr="00B26EA7">
        <w:rPr>
          <w:lang w:val="sr-Latn-BA"/>
        </w:rPr>
        <w:t>ogao da ažurira podatke o sebi, ocenjuje knjige, podnosi zehteve za dodavanje knjiga i dodaje knjige na TBR listu potrebno</w:t>
      </w:r>
      <w:r w:rsidR="00D27246" w:rsidRPr="00B26EA7">
        <w:rPr>
          <w:lang w:val="sr-Latn-BA"/>
        </w:rPr>
        <w:t xml:space="preserve"> je prethodno prijavljivanje korisnika. </w:t>
      </w:r>
    </w:p>
    <w:p w:rsidR="006E5E1D" w:rsidRPr="00B26EA7" w:rsidRDefault="006E5E1D" w:rsidP="006E5E1D">
      <w:pPr>
        <w:pStyle w:val="Heading2"/>
        <w:rPr>
          <w:lang w:val="sr-Latn-BA"/>
        </w:rPr>
      </w:pPr>
      <w:bookmarkStart w:id="13" w:name="_Toc163018895"/>
      <w:bookmarkStart w:id="14" w:name="_Toc119502138"/>
      <w:r w:rsidRPr="00B26EA7">
        <w:rPr>
          <w:lang w:val="sr-Latn-BA"/>
        </w:rPr>
        <w:t>Administrator</w:t>
      </w:r>
      <w:bookmarkEnd w:id="13"/>
      <w:bookmarkEnd w:id="14"/>
    </w:p>
    <w:p w:rsidR="0020422A" w:rsidRPr="00B26EA7" w:rsidRDefault="004E4574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Administrator je specijalni profil korisnika koji ima pristup svim funkcionalnostima </w:t>
      </w:r>
      <w:r w:rsidR="00504066" w:rsidRPr="00B26EA7">
        <w:rPr>
          <w:lang w:val="sr-Latn-BA"/>
        </w:rPr>
        <w:t>veb aplikacije</w:t>
      </w:r>
      <w:r w:rsidRPr="00B26EA7">
        <w:rPr>
          <w:lang w:val="sr-Latn-BA"/>
        </w:rPr>
        <w:t>, tj. može se naći u ulozi bilo kog korisnika portala.</w:t>
      </w:r>
      <w:r w:rsidR="00BC0D10" w:rsidRPr="00B26EA7">
        <w:rPr>
          <w:lang w:val="sr-Latn-BA"/>
        </w:rPr>
        <w:t xml:space="preserve"> Administratorski profil je uveden kako bi se obezbedila što veća fleksibilnost u pogledu mo</w:t>
      </w:r>
      <w:r w:rsidR="00504066" w:rsidRPr="00B26EA7">
        <w:rPr>
          <w:lang w:val="sr-Latn-BA"/>
        </w:rPr>
        <w:t>gućnosti ažuriranja sadržaja veb aplikacije</w:t>
      </w:r>
      <w:r w:rsidR="00BC0D10" w:rsidRPr="00B26EA7">
        <w:rPr>
          <w:lang w:val="sr-Latn-BA"/>
        </w:rPr>
        <w:t>.</w:t>
      </w:r>
    </w:p>
    <w:p w:rsidR="00397DD2" w:rsidRPr="00B26EA7" w:rsidRDefault="006E5E1D" w:rsidP="00397DD2">
      <w:pPr>
        <w:pStyle w:val="Heading1"/>
        <w:rPr>
          <w:lang w:val="sr-Latn-BA"/>
        </w:rPr>
      </w:pPr>
      <w:bookmarkStart w:id="15" w:name="_Toc163018896"/>
      <w:bookmarkStart w:id="16" w:name="_Toc119502139"/>
      <w:r w:rsidRPr="00B26EA7">
        <w:rPr>
          <w:lang w:val="sr-Latn-BA"/>
        </w:rPr>
        <w:t>Opis slučajeva korišćenja</w:t>
      </w:r>
      <w:bookmarkEnd w:id="15"/>
      <w:bookmarkEnd w:id="16"/>
    </w:p>
    <w:p w:rsidR="00786068" w:rsidRPr="00B26EA7" w:rsidRDefault="00786068" w:rsidP="00A3606F">
      <w:pPr>
        <w:pStyle w:val="Heading2"/>
        <w:rPr>
          <w:lang w:val="sr-Latn-BA"/>
        </w:rPr>
      </w:pPr>
      <w:bookmarkStart w:id="17" w:name="_Toc163018898"/>
      <w:bookmarkStart w:id="18" w:name="_Toc119502140"/>
      <w:r w:rsidRPr="00B26EA7">
        <w:rPr>
          <w:lang w:val="sr-Latn-BA"/>
        </w:rPr>
        <w:t xml:space="preserve">Pregled osnovnih podataka o </w:t>
      </w:r>
      <w:bookmarkEnd w:id="17"/>
      <w:r w:rsidR="00A3606F" w:rsidRPr="00B26EA7">
        <w:rPr>
          <w:lang w:val="sr-Latn-BA"/>
        </w:rPr>
        <w:t>knjizi</w:t>
      </w:r>
      <w:bookmarkEnd w:id="18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932297" w:rsidP="00A3606F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Prikaz </w:t>
      </w:r>
      <w:r w:rsidR="00A3606F" w:rsidRPr="00B26EA7">
        <w:rPr>
          <w:lang w:val="sr-Latn-BA"/>
        </w:rPr>
        <w:t xml:space="preserve">glavne </w:t>
      </w:r>
      <w:r w:rsidRPr="00B26EA7">
        <w:rPr>
          <w:lang w:val="sr-Latn-BA"/>
        </w:rPr>
        <w:t>stranice.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D00CCB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Posetilac, </w:t>
      </w:r>
      <w:r w:rsidR="00D00CCB" w:rsidRPr="00B26EA7">
        <w:rPr>
          <w:lang w:val="sr-Latn-BA"/>
        </w:rPr>
        <w:t>Čitalac</w:t>
      </w:r>
      <w:r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932297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7E0B43" w:rsidRPr="00B26EA7" w:rsidRDefault="00D270AF" w:rsidP="00EC0223">
      <w:pPr>
        <w:pStyle w:val="BodyText"/>
        <w:numPr>
          <w:ilvl w:val="0"/>
          <w:numId w:val="4"/>
        </w:numPr>
        <w:rPr>
          <w:lang w:val="sr-Latn-BA"/>
        </w:rPr>
      </w:pPr>
      <w:r w:rsidRPr="00B26EA7">
        <w:rPr>
          <w:lang w:val="sr-Latn-BA"/>
        </w:rPr>
        <w:t>Korisn</w:t>
      </w:r>
      <w:r w:rsidR="00EC0223" w:rsidRPr="00B26EA7">
        <w:rPr>
          <w:lang w:val="sr-Latn-BA"/>
        </w:rPr>
        <w:t>ik pokreće veb aplikaciju</w:t>
      </w:r>
      <w:r w:rsidRPr="00B26EA7">
        <w:rPr>
          <w:lang w:val="sr-Latn-BA"/>
        </w:rPr>
        <w:t>.</w:t>
      </w:r>
    </w:p>
    <w:p w:rsidR="00D270AF" w:rsidRPr="00B26EA7" w:rsidRDefault="00EC0223" w:rsidP="00D00CCB">
      <w:pPr>
        <w:pStyle w:val="BodyText"/>
        <w:numPr>
          <w:ilvl w:val="0"/>
          <w:numId w:val="4"/>
        </w:numPr>
        <w:rPr>
          <w:lang w:val="sr-Latn-BA"/>
        </w:rPr>
      </w:pPr>
      <w:r w:rsidRPr="00B26EA7">
        <w:rPr>
          <w:lang w:val="sr-Latn-BA"/>
        </w:rPr>
        <w:t>Prikazuje se glavna</w:t>
      </w:r>
      <w:r w:rsidR="00D270AF" w:rsidRPr="00B26EA7">
        <w:rPr>
          <w:lang w:val="sr-Latn-BA"/>
        </w:rPr>
        <w:t xml:space="preserve"> stranica</w:t>
      </w:r>
      <w:r w:rsidR="00D00CCB" w:rsidRPr="00B26EA7">
        <w:rPr>
          <w:lang w:val="sr-Latn-BA"/>
        </w:rPr>
        <w:t xml:space="preserve"> veb aplikacije</w:t>
      </w:r>
      <w:r w:rsidR="00D270AF" w:rsidRPr="00B26EA7">
        <w:rPr>
          <w:lang w:val="sr-Latn-BA"/>
        </w:rPr>
        <w:t>.</w:t>
      </w:r>
    </w:p>
    <w:p w:rsidR="00D00CCB" w:rsidRPr="00B26EA7" w:rsidRDefault="00D00CCB" w:rsidP="00D00CCB">
      <w:pPr>
        <w:pStyle w:val="BodyText"/>
        <w:numPr>
          <w:ilvl w:val="0"/>
          <w:numId w:val="4"/>
        </w:numPr>
        <w:rPr>
          <w:lang w:val="sr-Latn-BA"/>
        </w:rPr>
      </w:pPr>
      <w:r w:rsidRPr="00B26EA7">
        <w:rPr>
          <w:lang w:val="sr-Latn-BA"/>
        </w:rPr>
        <w:t>Na glavnoj stranici se prikazuje samo naziv knjige, i fotografija početne stranice</w:t>
      </w:r>
      <w:r w:rsidR="00EC0223" w:rsidRPr="00B26EA7">
        <w:rPr>
          <w:lang w:val="sr-Latn-BA"/>
        </w:rPr>
        <w:t xml:space="preserve"> </w:t>
      </w:r>
      <w:r w:rsidRPr="00B26EA7">
        <w:rPr>
          <w:lang w:val="sr-Latn-BA"/>
        </w:rPr>
        <w:t>(ako je dostupna).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932297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D270AF" w:rsidP="00A55D8C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Tekuća stranica je </w:t>
      </w:r>
      <w:r w:rsidR="00332F80" w:rsidRPr="00B26EA7">
        <w:rPr>
          <w:lang w:val="sr-Latn-BA"/>
        </w:rPr>
        <w:t>glavna strani</w:t>
      </w:r>
      <w:r w:rsidR="00D00CCB" w:rsidRPr="00B26EA7">
        <w:rPr>
          <w:lang w:val="sr-Latn-BA"/>
        </w:rPr>
        <w:t>ca veb aplikacije</w:t>
      </w:r>
      <w:r w:rsidR="00932297" w:rsidRPr="00B26EA7">
        <w:rPr>
          <w:lang w:val="sr-Latn-BA"/>
        </w:rPr>
        <w:t>.</w:t>
      </w:r>
    </w:p>
    <w:p w:rsidR="00D00CCB" w:rsidRPr="00B26EA7" w:rsidRDefault="00D00CCB" w:rsidP="00D00CCB">
      <w:pPr>
        <w:pStyle w:val="Heading2"/>
        <w:rPr>
          <w:lang w:val="sr-Latn-BA"/>
        </w:rPr>
      </w:pPr>
      <w:bookmarkStart w:id="19" w:name="_Toc119502141"/>
      <w:r w:rsidRPr="00B26EA7">
        <w:rPr>
          <w:lang w:val="sr-Latn-BA"/>
        </w:rPr>
        <w:t>Prikaz prosečne ocene knjige</w:t>
      </w:r>
      <w:bookmarkEnd w:id="19"/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D00CCB" w:rsidRPr="00B26EA7" w:rsidRDefault="00D00CCB" w:rsidP="00D00CCB">
      <w:pPr>
        <w:pStyle w:val="BodyText"/>
        <w:rPr>
          <w:lang w:val="sr-Latn-BA"/>
        </w:rPr>
      </w:pPr>
      <w:r w:rsidRPr="00B26EA7">
        <w:rPr>
          <w:lang w:val="sr-Latn-BA"/>
        </w:rPr>
        <w:t>Prikaz stranice sa više informacija o knjizi.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D00CCB" w:rsidRPr="00B26EA7" w:rsidRDefault="00D00CCB" w:rsidP="00D00CCB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00CCB" w:rsidRPr="00B26EA7" w:rsidRDefault="00D00CCB" w:rsidP="00D00CCB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Osnovni tok:</w:t>
      </w:r>
    </w:p>
    <w:p w:rsidR="00D00CCB" w:rsidRPr="00B26EA7" w:rsidRDefault="00D00CCB" w:rsidP="00D00CCB">
      <w:pPr>
        <w:pStyle w:val="BodyText"/>
        <w:numPr>
          <w:ilvl w:val="0"/>
          <w:numId w:val="26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knjigu o kojoj želi da vidi stranicu sa više informacija.</w:t>
      </w:r>
    </w:p>
    <w:p w:rsidR="00D00CCB" w:rsidRPr="00B26EA7" w:rsidRDefault="00D00CCB" w:rsidP="00D00CCB">
      <w:pPr>
        <w:pStyle w:val="BodyText"/>
        <w:numPr>
          <w:ilvl w:val="0"/>
          <w:numId w:val="26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više informacija o knjizi.</w:t>
      </w:r>
    </w:p>
    <w:p w:rsidR="00332F80" w:rsidRPr="00B26EA7" w:rsidRDefault="00332F80" w:rsidP="00D00CCB">
      <w:pPr>
        <w:pStyle w:val="BodyText"/>
        <w:numPr>
          <w:ilvl w:val="0"/>
          <w:numId w:val="26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prosečna ocena knjige[izuzetak:</w:t>
      </w:r>
      <w:r w:rsidRPr="00B26EA7">
        <w:rPr>
          <w:i/>
          <w:iCs/>
          <w:color w:val="000000" w:themeColor="text1"/>
          <w:lang w:val="sr-Latn-BA"/>
        </w:rPr>
        <w:t xml:space="preserve"> niko nije ocenio knjigu</w:t>
      </w:r>
      <w:r w:rsidRPr="00B26EA7">
        <w:rPr>
          <w:color w:val="000000" w:themeColor="text1"/>
          <w:lang w:val="sr-Latn-BA"/>
        </w:rPr>
        <w:t>]</w:t>
      </w:r>
    </w:p>
    <w:p w:rsidR="00D00CCB" w:rsidRPr="00B26EA7" w:rsidRDefault="00A55D8C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D00CCB" w:rsidRPr="00B26EA7" w:rsidRDefault="00332F80" w:rsidP="003F571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[</w:t>
      </w:r>
      <w:r w:rsidRPr="00B26EA7">
        <w:rPr>
          <w:i/>
          <w:iCs/>
          <w:color w:val="000000" w:themeColor="text1"/>
          <w:lang w:val="sr-Latn-BA"/>
        </w:rPr>
        <w:t>Niko nije ocenio knjigu</w:t>
      </w:r>
      <w:r w:rsidRPr="00B26EA7">
        <w:rPr>
          <w:color w:val="000000" w:themeColor="text1"/>
          <w:lang w:val="sr-Latn-BA"/>
        </w:rPr>
        <w:t xml:space="preserve">] </w:t>
      </w:r>
      <w:r w:rsidR="00EC0223" w:rsidRPr="00B26EA7">
        <w:rPr>
          <w:color w:val="000000" w:themeColor="text1"/>
          <w:lang w:val="sr-Latn-BA"/>
        </w:rPr>
        <w:t>Prikazuje se prosečna ocena</w:t>
      </w:r>
      <w:r w:rsidR="003F5710" w:rsidRPr="00B26EA7">
        <w:rPr>
          <w:color w:val="000000" w:themeColor="text1"/>
          <w:lang w:val="sr-Latn-BA"/>
        </w:rPr>
        <w:t xml:space="preserve"> 0</w:t>
      </w:r>
      <w:r w:rsidRPr="00B26EA7">
        <w:rPr>
          <w:color w:val="000000" w:themeColor="text1"/>
          <w:lang w:val="sr-Latn-BA"/>
        </w:rPr>
        <w:t>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D00CCB" w:rsidRPr="00B26EA7" w:rsidRDefault="00D00CCB" w:rsidP="00A55D8C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Tekuća stranica je </w:t>
      </w:r>
      <w:r w:rsidR="00746F42" w:rsidRPr="00B26EA7">
        <w:rPr>
          <w:lang w:val="sr-Latn-BA"/>
        </w:rPr>
        <w:t>stranica sa više informacija o knjizi</w:t>
      </w:r>
      <w:r w:rsidRPr="00B26EA7">
        <w:rPr>
          <w:lang w:val="sr-Latn-BA"/>
        </w:rPr>
        <w:t>.</w:t>
      </w:r>
    </w:p>
    <w:p w:rsidR="00332F80" w:rsidRPr="00B26EA7" w:rsidRDefault="00332F80" w:rsidP="00332F80">
      <w:pPr>
        <w:pStyle w:val="Heading2"/>
        <w:rPr>
          <w:lang w:val="sr-Latn-BA"/>
        </w:rPr>
      </w:pPr>
      <w:bookmarkStart w:id="20" w:name="_Toc119502142"/>
      <w:r w:rsidRPr="00B26EA7">
        <w:rPr>
          <w:lang w:val="sr-Latn-BA"/>
        </w:rPr>
        <w:t>Prikaz komentara knjige</w:t>
      </w:r>
      <w:bookmarkEnd w:id="20"/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Prikaz stranice sa više informacija o knjizi.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32F80" w:rsidRPr="00B26EA7" w:rsidRDefault="00332F80" w:rsidP="00332F80">
      <w:pPr>
        <w:pStyle w:val="BodyText"/>
        <w:numPr>
          <w:ilvl w:val="0"/>
          <w:numId w:val="27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knjigu o kojoj želi da vidi stranicu sa više informacija.</w:t>
      </w:r>
    </w:p>
    <w:p w:rsidR="00332F80" w:rsidRPr="00B26EA7" w:rsidRDefault="00332F80" w:rsidP="00332F80">
      <w:pPr>
        <w:pStyle w:val="BodyText"/>
        <w:numPr>
          <w:ilvl w:val="0"/>
          <w:numId w:val="27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više informacija o knjizi.</w:t>
      </w:r>
    </w:p>
    <w:p w:rsidR="00332F80" w:rsidRPr="00B26EA7" w:rsidRDefault="00332F80" w:rsidP="00332F80">
      <w:pPr>
        <w:pStyle w:val="BodyText"/>
        <w:numPr>
          <w:ilvl w:val="0"/>
          <w:numId w:val="27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Prikazuju se komentari knjige</w:t>
      </w:r>
      <w:r w:rsidR="003F5710" w:rsidRPr="00B26EA7">
        <w:rPr>
          <w:color w:val="000000" w:themeColor="text1"/>
          <w:lang w:val="sr-Latn-BA"/>
        </w:rPr>
        <w:t xml:space="preserve"> </w:t>
      </w:r>
      <w:r w:rsidRPr="00B26EA7">
        <w:rPr>
          <w:color w:val="000000" w:themeColor="text1"/>
          <w:lang w:val="sr-Latn-BA"/>
        </w:rPr>
        <w:t>[izuzetak:</w:t>
      </w:r>
      <w:r w:rsidRPr="00B26EA7">
        <w:rPr>
          <w:i/>
          <w:iCs/>
          <w:color w:val="000000" w:themeColor="text1"/>
          <w:lang w:val="sr-Latn-BA"/>
        </w:rPr>
        <w:t xml:space="preserve"> niko nije komentarisao knjigu</w:t>
      </w:r>
      <w:r w:rsidRPr="00B26EA7">
        <w:rPr>
          <w:color w:val="000000" w:themeColor="text1"/>
          <w:lang w:val="sr-Latn-BA"/>
        </w:rPr>
        <w:t>]</w:t>
      </w:r>
      <w:r w:rsidR="003F5710" w:rsidRPr="00B26EA7">
        <w:rPr>
          <w:color w:val="000000" w:themeColor="text1"/>
          <w:lang w:val="sr-Latn-BA"/>
        </w:rPr>
        <w:t>.</w:t>
      </w:r>
    </w:p>
    <w:p w:rsidR="00332F80" w:rsidRPr="00B26EA7" w:rsidRDefault="00A55D8C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332F80" w:rsidRPr="00B26EA7" w:rsidRDefault="00332F80" w:rsidP="003F571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[</w:t>
      </w:r>
      <w:r w:rsidRPr="00B26EA7">
        <w:rPr>
          <w:i/>
          <w:iCs/>
          <w:color w:val="000000" w:themeColor="text1"/>
          <w:lang w:val="sr-Latn-BA"/>
        </w:rPr>
        <w:t xml:space="preserve">Niko nije </w:t>
      </w:r>
      <w:r w:rsidR="003F5710" w:rsidRPr="00B26EA7">
        <w:rPr>
          <w:i/>
          <w:iCs/>
          <w:color w:val="000000" w:themeColor="text1"/>
          <w:lang w:val="sr-Latn-BA"/>
        </w:rPr>
        <w:t>komentarisao</w:t>
      </w:r>
      <w:r w:rsidRPr="00B26EA7">
        <w:rPr>
          <w:i/>
          <w:iCs/>
          <w:color w:val="000000" w:themeColor="text1"/>
          <w:lang w:val="sr-Latn-BA"/>
        </w:rPr>
        <w:t xml:space="preserve"> knjigu</w:t>
      </w:r>
      <w:r w:rsidRPr="00B26EA7">
        <w:rPr>
          <w:color w:val="000000" w:themeColor="text1"/>
          <w:lang w:val="sr-Latn-BA"/>
        </w:rPr>
        <w:t xml:space="preserve">] </w:t>
      </w:r>
      <w:r w:rsidRPr="00B26EA7">
        <w:rPr>
          <w:lang w:val="sr-Latn-BA"/>
        </w:rPr>
        <w:t xml:space="preserve">Ako nijedan korisnik prethodno nije </w:t>
      </w:r>
      <w:r w:rsidR="003F5710" w:rsidRPr="00B26EA7">
        <w:rPr>
          <w:lang w:val="sr-Latn-BA"/>
        </w:rPr>
        <w:t>komentarisao</w:t>
      </w:r>
      <w:r w:rsidRPr="00B26EA7">
        <w:rPr>
          <w:lang w:val="sr-Latn-BA"/>
        </w:rPr>
        <w:t xml:space="preserve"> knjigu, nema prikaza </w:t>
      </w:r>
      <w:r w:rsidR="003F5710" w:rsidRPr="00B26EA7">
        <w:rPr>
          <w:lang w:val="sr-Latn-BA"/>
        </w:rPr>
        <w:t>komentara</w:t>
      </w:r>
      <w:r w:rsidRPr="00B26EA7">
        <w:rPr>
          <w:lang w:val="sr-Latn-BA"/>
        </w:rPr>
        <w:t>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332F80" w:rsidRPr="00B26EA7" w:rsidRDefault="00746F42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više informacija o knjizi.</w:t>
      </w:r>
    </w:p>
    <w:p w:rsidR="00332F80" w:rsidRPr="00B26EA7" w:rsidRDefault="00332F80" w:rsidP="00332F80">
      <w:pPr>
        <w:pStyle w:val="Heading2"/>
        <w:rPr>
          <w:lang w:val="sr-Latn-BA"/>
        </w:rPr>
      </w:pPr>
      <w:bookmarkStart w:id="21" w:name="_Toc119502143"/>
      <w:r w:rsidRPr="00B26EA7">
        <w:rPr>
          <w:lang w:val="sr-Latn-BA"/>
        </w:rPr>
        <w:t>Pretražiavnje knjiga po žanru</w:t>
      </w:r>
      <w:bookmarkEnd w:id="21"/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Prikaz stranice sa rezultatima pretrage.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32F80" w:rsidRPr="00B26EA7" w:rsidRDefault="00332F80" w:rsidP="00332F80">
      <w:pPr>
        <w:pStyle w:val="BodyText"/>
        <w:numPr>
          <w:ilvl w:val="0"/>
          <w:numId w:val="28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bira neki od ponuđenih žanrova na glavnoj stranici.</w:t>
      </w:r>
    </w:p>
    <w:p w:rsidR="00332F80" w:rsidRPr="00B26EA7" w:rsidRDefault="00332F80" w:rsidP="00332F80">
      <w:pPr>
        <w:pStyle w:val="BodyText"/>
        <w:numPr>
          <w:ilvl w:val="0"/>
          <w:numId w:val="28"/>
        </w:numPr>
        <w:rPr>
          <w:b/>
          <w:bCs/>
          <w:lang w:val="sr-Latn-BA"/>
        </w:rPr>
      </w:pPr>
      <w:r w:rsidRPr="00B26EA7">
        <w:rPr>
          <w:color w:val="000000" w:themeColor="text1"/>
          <w:lang w:val="sr-Latn-BA"/>
        </w:rPr>
        <w:t>Prikazuje se stranica sa knjigama u određenom žanru.</w:t>
      </w:r>
    </w:p>
    <w:p w:rsidR="00332F80" w:rsidRPr="00B26EA7" w:rsidRDefault="00332F80" w:rsidP="00332F80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 xml:space="preserve"> </w:t>
      </w:r>
      <w:r w:rsidR="00A55D8C" w:rsidRPr="00B26EA7">
        <w:rPr>
          <w:b/>
          <w:bCs/>
          <w:lang w:val="sr-Latn-BA"/>
        </w:rPr>
        <w:t>Izuzeci: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 izuzetaka.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Posledice:</w:t>
      </w:r>
    </w:p>
    <w:p w:rsidR="00332F80" w:rsidRPr="00B26EA7" w:rsidRDefault="00332F80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knjigama u određenom žanru.</w:t>
      </w:r>
    </w:p>
    <w:p w:rsidR="00332F80" w:rsidRPr="00B26EA7" w:rsidRDefault="00332F80" w:rsidP="00332F80">
      <w:pPr>
        <w:pStyle w:val="Heading2"/>
        <w:rPr>
          <w:lang w:val="sr-Latn-BA"/>
        </w:rPr>
      </w:pPr>
      <w:bookmarkStart w:id="22" w:name="_Toc119502144"/>
      <w:r w:rsidRPr="00B26EA7">
        <w:rPr>
          <w:lang w:val="sr-Latn-BA"/>
        </w:rPr>
        <w:t>Pretraživanje knjiga po nazivu</w:t>
      </w:r>
      <w:bookmarkEnd w:id="22"/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Prikaz stranice sa rezultatima pretraživanja.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32F80" w:rsidRPr="00B26EA7" w:rsidRDefault="00332F80" w:rsidP="00332F80">
      <w:pPr>
        <w:pStyle w:val="BodyText"/>
        <w:numPr>
          <w:ilvl w:val="0"/>
          <w:numId w:val="29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na delu </w:t>
      </w:r>
      <w:r w:rsidR="00EC0223" w:rsidRPr="00B26EA7">
        <w:rPr>
          <w:color w:val="000000" w:themeColor="text1"/>
          <w:lang w:val="sr-Latn-BA"/>
        </w:rPr>
        <w:t xml:space="preserve">glavne stranice </w:t>
      </w:r>
      <w:r w:rsidRPr="00B26EA7">
        <w:rPr>
          <w:color w:val="000000" w:themeColor="text1"/>
          <w:lang w:val="sr-Latn-BA"/>
        </w:rPr>
        <w:t>za pretraživanje unosi naziv knjige.</w:t>
      </w:r>
    </w:p>
    <w:p w:rsidR="00332F80" w:rsidRPr="00B26EA7" w:rsidRDefault="00332F80" w:rsidP="00332F80">
      <w:pPr>
        <w:pStyle w:val="BodyText"/>
        <w:numPr>
          <w:ilvl w:val="0"/>
          <w:numId w:val="29"/>
        </w:numPr>
        <w:rPr>
          <w:b/>
          <w:bCs/>
          <w:lang w:val="sr-Latn-BA"/>
        </w:rPr>
      </w:pPr>
      <w:r w:rsidRPr="00B26EA7">
        <w:rPr>
          <w:color w:val="000000" w:themeColor="text1"/>
          <w:lang w:val="sr-Latn-BA"/>
        </w:rPr>
        <w:t>Prikazuje se stranica sa rezultatima pretraživanja.</w:t>
      </w:r>
    </w:p>
    <w:p w:rsidR="00332F80" w:rsidRPr="00B26EA7" w:rsidRDefault="00332F80" w:rsidP="00332F80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 xml:space="preserve"> </w:t>
      </w:r>
      <w:r w:rsidR="00A55D8C" w:rsidRPr="00B26EA7">
        <w:rPr>
          <w:b/>
          <w:bCs/>
          <w:lang w:val="sr-Latn-BA"/>
        </w:rPr>
        <w:t>Izuzeci: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 izuzetaka.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D00CCB" w:rsidRPr="00B26EA7" w:rsidRDefault="00EC0223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</w:t>
      </w:r>
      <w:r w:rsidR="00332F80" w:rsidRPr="00B26EA7">
        <w:rPr>
          <w:lang w:val="sr-Latn-BA"/>
        </w:rPr>
        <w:t xml:space="preserve"> sa rezultatima pretraživanja.</w:t>
      </w:r>
    </w:p>
    <w:p w:rsidR="00786068" w:rsidRPr="00B26EA7" w:rsidRDefault="00D16C97" w:rsidP="005D6337">
      <w:pPr>
        <w:pStyle w:val="Heading2"/>
        <w:rPr>
          <w:lang w:val="sr-Latn-BA"/>
        </w:rPr>
      </w:pPr>
      <w:bookmarkStart w:id="23" w:name="_Toc119502145"/>
      <w:r w:rsidRPr="00B26EA7">
        <w:rPr>
          <w:lang w:val="sr-Latn-BA"/>
        </w:rPr>
        <w:t xml:space="preserve">Prikaz podataka o </w:t>
      </w:r>
      <w:r w:rsidR="005D6337" w:rsidRPr="00B26EA7">
        <w:rPr>
          <w:lang w:val="sr-Latn-BA"/>
        </w:rPr>
        <w:t>korisniku</w:t>
      </w:r>
      <w:bookmarkEnd w:id="23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25395B" w:rsidP="005D6337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Prikaz stranice sa informacijama o određenom </w:t>
      </w:r>
      <w:r w:rsidR="005D6337" w:rsidRPr="00B26EA7">
        <w:rPr>
          <w:lang w:val="sr-Latn-BA"/>
        </w:rPr>
        <w:t>korisniku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D16C97" w:rsidP="007E0B43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E0B43"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16C97" w:rsidRPr="00B26EA7" w:rsidRDefault="005D6337" w:rsidP="00D16C97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Da je korisnik prijevljen na sistem.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5D6337" w:rsidRPr="00B26EA7" w:rsidRDefault="005D6337" w:rsidP="005D6337">
      <w:pPr>
        <w:pStyle w:val="BodyText"/>
        <w:numPr>
          <w:ilvl w:val="0"/>
          <w:numId w:val="6"/>
        </w:numPr>
        <w:rPr>
          <w:lang w:val="sr-Latn-BA"/>
        </w:rPr>
      </w:pPr>
      <w:r w:rsidRPr="00B26EA7">
        <w:rPr>
          <w:lang w:val="sr-Latn-BA"/>
        </w:rPr>
        <w:t>Izbor opcije za prikaz informacija o korisniku.</w:t>
      </w:r>
    </w:p>
    <w:p w:rsidR="0025395B" w:rsidRPr="00B26EA7" w:rsidRDefault="0025395B" w:rsidP="005D6337">
      <w:pPr>
        <w:pStyle w:val="BodyText"/>
        <w:numPr>
          <w:ilvl w:val="0"/>
          <w:numId w:val="6"/>
        </w:numPr>
        <w:rPr>
          <w:lang w:val="sr-Latn-BA"/>
        </w:rPr>
      </w:pPr>
      <w:r w:rsidRPr="00B26EA7">
        <w:rPr>
          <w:lang w:val="sr-Latn-BA"/>
        </w:rPr>
        <w:t xml:space="preserve">Prikazuje se stranica sa informacijama o tom </w:t>
      </w:r>
      <w:r w:rsidR="005D6337" w:rsidRPr="00B26EA7">
        <w:rPr>
          <w:lang w:val="sr-Latn-BA"/>
        </w:rPr>
        <w:t>korisniku</w:t>
      </w:r>
      <w:r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25395B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5D6337" w:rsidRPr="00B26EA7" w:rsidRDefault="0025395B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podacima o</w:t>
      </w:r>
      <w:r w:rsidR="005D6337" w:rsidRPr="00B26EA7">
        <w:rPr>
          <w:lang w:val="sr-Latn-BA"/>
        </w:rPr>
        <w:t xml:space="preserve"> korisniku</w:t>
      </w:r>
      <w:r w:rsidRPr="00B26EA7">
        <w:rPr>
          <w:lang w:val="sr-Latn-BA"/>
        </w:rPr>
        <w:t>.</w:t>
      </w:r>
    </w:p>
    <w:p w:rsidR="005D6337" w:rsidRPr="00B26EA7" w:rsidRDefault="005D6337" w:rsidP="005D6337">
      <w:pPr>
        <w:pStyle w:val="Heading2"/>
        <w:rPr>
          <w:lang w:val="sr-Latn-BA"/>
        </w:rPr>
      </w:pPr>
      <w:bookmarkStart w:id="24" w:name="_Toc119502146"/>
      <w:r w:rsidRPr="00B26EA7">
        <w:rPr>
          <w:lang w:val="sr-Latn-BA"/>
        </w:rPr>
        <w:t>Prikaz liste čitalaca</w:t>
      </w:r>
      <w:bookmarkEnd w:id="24"/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5D6337" w:rsidRPr="00B26EA7" w:rsidRDefault="005D6337" w:rsidP="005D6337">
      <w:pPr>
        <w:pStyle w:val="BodyText"/>
        <w:rPr>
          <w:lang w:val="sr-Latn-BA"/>
        </w:rPr>
      </w:pPr>
      <w:r w:rsidRPr="00B26EA7">
        <w:rPr>
          <w:lang w:val="sr-Latn-BA"/>
        </w:rPr>
        <w:t>Prikaz stranice sa listom čitalaca.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5D6337" w:rsidRPr="00B26EA7" w:rsidRDefault="005D6337" w:rsidP="005D6337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Preduslovi:</w:t>
      </w:r>
    </w:p>
    <w:p w:rsidR="005D6337" w:rsidRPr="00B26EA7" w:rsidRDefault="005D6337" w:rsidP="005D6337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Trenutno je prikazana glavna stranica.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Izbor opcije za prikaz liste čitalaca.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Prikaz stranice sa listom čitalaca.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Korisnik klikom odabira korisnika čije informacije želi da prikaže.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Prikazuje se stranica sa informacijama o tom čitaocu.</w:t>
      </w:r>
    </w:p>
    <w:p w:rsidR="005D6337" w:rsidRPr="00B26EA7" w:rsidRDefault="00A55D8C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5D6337" w:rsidRPr="00B26EA7" w:rsidRDefault="005D6337" w:rsidP="005D6337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D16C97" w:rsidRPr="00B26EA7" w:rsidRDefault="005D6337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podacima o čitaocu.</w:t>
      </w:r>
    </w:p>
    <w:p w:rsidR="00786068" w:rsidRPr="00B26EA7" w:rsidRDefault="006A2978" w:rsidP="00786068">
      <w:pPr>
        <w:pStyle w:val="Heading2"/>
        <w:rPr>
          <w:lang w:val="sr-Latn-BA"/>
        </w:rPr>
      </w:pPr>
      <w:bookmarkStart w:id="25" w:name="_Toc119502147"/>
      <w:r w:rsidRPr="00B26EA7">
        <w:rPr>
          <w:lang w:val="sr-Latn-BA"/>
        </w:rPr>
        <w:t>Recenzija knjige ocenom od 1 do 5</w:t>
      </w:r>
      <w:bookmarkEnd w:id="25"/>
    </w:p>
    <w:p w:rsidR="007E0B43" w:rsidRPr="00B26EA7" w:rsidRDefault="007E0B43" w:rsidP="007E0B43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6A2978" w:rsidP="007E0B43">
      <w:pPr>
        <w:pStyle w:val="BodyText"/>
        <w:rPr>
          <w:lang w:val="sr-Latn-BA"/>
        </w:rPr>
      </w:pPr>
      <w:r w:rsidRPr="00B26EA7">
        <w:rPr>
          <w:lang w:val="sr-Latn-BA"/>
        </w:rPr>
        <w:t>Recenzija knjige ocenom od 1 do 5</w:t>
      </w:r>
      <w:r w:rsidR="00407EF3"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6A2978" w:rsidP="007E0B43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E0B43"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16C97" w:rsidRPr="00B26EA7" w:rsidRDefault="00D16C97" w:rsidP="00EC022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sistem.</w:t>
      </w:r>
    </w:p>
    <w:p w:rsidR="00255A41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255A41" w:rsidRPr="00B26EA7" w:rsidRDefault="00255A41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 xml:space="preserve">Izbor </w:t>
      </w:r>
      <w:r w:rsidR="006A2978" w:rsidRPr="00B26EA7">
        <w:rPr>
          <w:lang w:val="sr-Latn-BA"/>
        </w:rPr>
        <w:t>neke od dostupnih knjiga</w:t>
      </w:r>
      <w:r w:rsidRPr="00B26EA7">
        <w:rPr>
          <w:lang w:val="sr-Latn-BA"/>
        </w:rPr>
        <w:t>.</w:t>
      </w:r>
    </w:p>
    <w:p w:rsidR="00255A41" w:rsidRPr="00B26EA7" w:rsidRDefault="00255A41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6A2978" w:rsidRPr="00B26EA7">
        <w:rPr>
          <w:lang w:val="sr-Latn-BA"/>
        </w:rPr>
        <w:t xml:space="preserve">više </w:t>
      </w:r>
      <w:r w:rsidRPr="00B26EA7">
        <w:rPr>
          <w:lang w:val="sr-Latn-BA"/>
        </w:rPr>
        <w:t>informacija</w:t>
      </w:r>
      <w:r w:rsidR="006A2978" w:rsidRPr="00B26EA7">
        <w:rPr>
          <w:lang w:val="sr-Latn-BA"/>
        </w:rPr>
        <w:t xml:space="preserve"> o knjizi</w:t>
      </w:r>
      <w:r w:rsidRPr="00B26EA7">
        <w:rPr>
          <w:lang w:val="sr-Latn-BA"/>
        </w:rPr>
        <w:t>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Korisnik ocenjuje knjigu ocenom od 1 do 5.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Ocena se čuva u bazi podataka.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Ažurira se prosečna ocena knjige.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Prikazuje se ažurirana stranica sa više informacija o knjizi.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686570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6A2978" w:rsidP="00A55D8C">
      <w:pPr>
        <w:pStyle w:val="BodyText"/>
        <w:rPr>
          <w:lang w:val="sr-Latn-BA"/>
        </w:rPr>
      </w:pPr>
      <w:r w:rsidRPr="00B26EA7">
        <w:rPr>
          <w:lang w:val="sr-Latn-BA"/>
        </w:rPr>
        <w:t>Ažurira se prosečna ocena knjige na stranici sa više informacija o knjizi</w:t>
      </w:r>
      <w:r w:rsidR="00686570" w:rsidRPr="00B26EA7">
        <w:rPr>
          <w:lang w:val="sr-Latn-BA"/>
        </w:rPr>
        <w:t>.</w:t>
      </w:r>
    </w:p>
    <w:p w:rsidR="006A2978" w:rsidRPr="00B26EA7" w:rsidRDefault="006A2978" w:rsidP="006A2978">
      <w:pPr>
        <w:pStyle w:val="Heading2"/>
        <w:rPr>
          <w:lang w:val="sr-Latn-BA"/>
        </w:rPr>
      </w:pPr>
      <w:bookmarkStart w:id="26" w:name="_Toc119502148"/>
      <w:r w:rsidRPr="00B26EA7">
        <w:rPr>
          <w:lang w:val="sr-Latn-BA"/>
        </w:rPr>
        <w:t>Komentarisanje knjige</w:t>
      </w:r>
      <w:bookmarkEnd w:id="26"/>
    </w:p>
    <w:p w:rsidR="006A2978" w:rsidRPr="00B26EA7" w:rsidRDefault="006A2978" w:rsidP="006A2978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Dodavanje komentara na stranici sa više informacija o knjizi.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Preduslovi: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sistem</w:t>
      </w:r>
      <w:r w:rsidR="00D16C97" w:rsidRPr="00B26EA7">
        <w:rPr>
          <w:lang w:val="sr-Latn-BA"/>
        </w:rPr>
        <w:t>, i trenutna stranica je stranica sa više informacija o knjizi</w:t>
      </w:r>
      <w:r w:rsidRPr="00B26EA7">
        <w:rPr>
          <w:lang w:val="sr-Latn-BA"/>
        </w:rPr>
        <w:t>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Izbor neke od dostupnih knjiga.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Prikazuje se stranica sa više informacija o knjizi.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Korisnik ostavlja ko</w:t>
      </w:r>
      <w:r w:rsidR="00A3606F" w:rsidRPr="00B26EA7">
        <w:rPr>
          <w:lang w:val="sr-Latn-BA"/>
        </w:rPr>
        <w:t xml:space="preserve">mentar o knjizi, </w:t>
      </w:r>
      <w:r w:rsidR="00A3606F" w:rsidRPr="00B26EA7">
        <w:rPr>
          <w:color w:val="000000" w:themeColor="text1"/>
          <w:lang w:val="sr-Latn-BA"/>
        </w:rPr>
        <w:t>ograničen na 20</w:t>
      </w:r>
      <w:r w:rsidRPr="00B26EA7">
        <w:rPr>
          <w:color w:val="000000" w:themeColor="text1"/>
          <w:lang w:val="sr-Latn-BA"/>
        </w:rPr>
        <w:t>0 karaktera.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Komentar se čuva u bazi podataka.</w:t>
      </w:r>
    </w:p>
    <w:p w:rsidR="006A2978" w:rsidRPr="00B26EA7" w:rsidRDefault="006A2978" w:rsidP="00A3606F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 xml:space="preserve">Ažurira se </w:t>
      </w:r>
      <w:r w:rsidR="00A3606F" w:rsidRPr="00B26EA7">
        <w:rPr>
          <w:lang w:val="sr-Latn-BA"/>
        </w:rPr>
        <w:t>stranica sa više informacija o knjizi</w:t>
      </w:r>
      <w:r w:rsidRPr="00B26EA7">
        <w:rPr>
          <w:lang w:val="sr-Latn-BA"/>
        </w:rPr>
        <w:t>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Prikazuje se ažurirana stranica sa više informacija o knjizi.</w:t>
      </w:r>
    </w:p>
    <w:p w:rsidR="006A2978" w:rsidRPr="00B26EA7" w:rsidRDefault="00A55D8C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6A2978" w:rsidRPr="00B26EA7" w:rsidRDefault="006A2978" w:rsidP="00A55D8C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Ažurira se </w:t>
      </w:r>
      <w:r w:rsidR="00A3606F" w:rsidRPr="00B26EA7">
        <w:rPr>
          <w:lang w:val="sr-Latn-BA"/>
        </w:rPr>
        <w:t>sekcija sa komentarima</w:t>
      </w:r>
      <w:r w:rsidRPr="00B26EA7">
        <w:rPr>
          <w:lang w:val="sr-Latn-BA"/>
        </w:rPr>
        <w:t xml:space="preserve"> na stranici sa više informacija o knjizi.</w:t>
      </w:r>
    </w:p>
    <w:p w:rsidR="00786068" w:rsidRPr="00B26EA7" w:rsidRDefault="003D60F1" w:rsidP="003D60F1">
      <w:pPr>
        <w:pStyle w:val="Heading2"/>
        <w:rPr>
          <w:lang w:val="sr-Latn-BA"/>
        </w:rPr>
      </w:pPr>
      <w:bookmarkStart w:id="27" w:name="_Toc163018906"/>
      <w:bookmarkStart w:id="28" w:name="_Toc119502149"/>
      <w:r w:rsidRPr="00B26EA7">
        <w:rPr>
          <w:lang w:val="sr-Latn-BA"/>
        </w:rPr>
        <w:t>Prijavljivanje</w:t>
      </w:r>
      <w:bookmarkEnd w:id="27"/>
      <w:r w:rsidR="00A51A86" w:rsidRPr="00B26EA7">
        <w:rPr>
          <w:lang w:val="sr-Latn-BA"/>
        </w:rPr>
        <w:t xml:space="preserve"> na sistem</w:t>
      </w:r>
      <w:bookmarkEnd w:id="28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CF2AB8" w:rsidP="00D4681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Prijavljivanje korisnika na </w:t>
      </w:r>
      <w:r w:rsidR="00D46818" w:rsidRPr="00B26EA7">
        <w:rPr>
          <w:lang w:val="sr-Latn-BA"/>
        </w:rPr>
        <w:t xml:space="preserve">veb aplikaciju </w:t>
      </w:r>
      <w:r w:rsidRPr="00B26EA7">
        <w:rPr>
          <w:lang w:val="sr-Latn-BA"/>
        </w:rPr>
        <w:t xml:space="preserve"> u cilju pristupa specifičnim funkcijama koje zahtevaju autorizaciju.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D46818">
      <w:pPr>
        <w:pStyle w:val="BodyText"/>
        <w:rPr>
          <w:lang w:val="sr-Latn-BA"/>
        </w:rPr>
      </w:pPr>
      <w:r w:rsidRPr="00B26EA7">
        <w:rPr>
          <w:lang w:val="sr-Latn-BA"/>
        </w:rPr>
        <w:t>Č</w:t>
      </w:r>
      <w:r w:rsidR="00D46818" w:rsidRPr="00B26EA7">
        <w:rPr>
          <w:lang w:val="sr-Latn-BA"/>
        </w:rPr>
        <w:t>italac</w:t>
      </w:r>
      <w:r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79569D" w:rsidP="00CF2AB8">
      <w:pPr>
        <w:pStyle w:val="BodyText"/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nije trenutno prijavljen.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CF2AB8" w:rsidRPr="00B26EA7" w:rsidRDefault="009D5ECD" w:rsidP="00CF2AB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bira opciju prijavljivanje sa bilo koje stranice portala.</w:t>
      </w:r>
    </w:p>
    <w:p w:rsidR="00CF2AB8" w:rsidRPr="00B26EA7" w:rsidRDefault="00CF2AB8" w:rsidP="00CF2AB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Prikazuje se forma za prijavljivanje.</w:t>
      </w:r>
    </w:p>
    <w:p w:rsidR="00CF2AB8" w:rsidRPr="00B26EA7" w:rsidRDefault="009D5ECD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unosi </w:t>
      </w:r>
      <w:r w:rsidR="00D46818" w:rsidRPr="00B26EA7">
        <w:rPr>
          <w:lang w:val="sr-Latn-BA"/>
        </w:rPr>
        <w:t>email adresu</w:t>
      </w:r>
      <w:r w:rsidR="00CF2AB8" w:rsidRPr="00B26EA7">
        <w:rPr>
          <w:lang w:val="sr-Latn-BA"/>
        </w:rPr>
        <w:t xml:space="preserve"> i lozinku, te nakon toga aktivira komandu </w:t>
      </w:r>
      <w:r w:rsidR="00CF2AB8" w:rsidRPr="00B26EA7">
        <w:rPr>
          <w:i/>
          <w:iCs/>
          <w:lang w:val="sr-Latn-BA"/>
        </w:rPr>
        <w:t>Prijavi se</w:t>
      </w:r>
      <w:r w:rsidR="00CF2AB8" w:rsidRPr="00B26EA7">
        <w:rPr>
          <w:lang w:val="sr-Latn-BA"/>
        </w:rPr>
        <w:t>.</w:t>
      </w:r>
    </w:p>
    <w:p w:rsidR="00A55D8C" w:rsidRPr="00B26EA7" w:rsidRDefault="00A55D8C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Podaci se šalju na proveru.</w:t>
      </w:r>
    </w:p>
    <w:p w:rsidR="00CF2AB8" w:rsidRPr="00B26EA7" w:rsidRDefault="00CF2AB8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Uneti podaci se proveravaju [izuzetak: pogrešn</w:t>
      </w:r>
      <w:r w:rsidR="00D46818" w:rsidRPr="00B26EA7">
        <w:rPr>
          <w:lang w:val="sr-Latn-BA"/>
        </w:rPr>
        <w:t xml:space="preserve">a email adresa </w:t>
      </w:r>
      <w:r w:rsidRPr="00B26EA7">
        <w:rPr>
          <w:lang w:val="sr-Latn-BA"/>
        </w:rPr>
        <w:t>i/ili lozinka].</w:t>
      </w:r>
    </w:p>
    <w:p w:rsidR="007E0B43" w:rsidRPr="00B26EA7" w:rsidRDefault="00CF2AB8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 xml:space="preserve">Osvežava se </w:t>
      </w:r>
      <w:r w:rsidR="00D46818" w:rsidRPr="00B26EA7">
        <w:rPr>
          <w:lang w:val="sr-Latn-BA"/>
        </w:rPr>
        <w:t>stranica sa koje je pristupljeno formi, i omogućava se upotreba određenih funcionalnosti</w:t>
      </w:r>
      <w:r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CF2AB8" w:rsidP="00D4681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>Pogrešn</w:t>
      </w:r>
      <w:r w:rsidR="00D46818" w:rsidRPr="00B26EA7">
        <w:rPr>
          <w:i/>
          <w:iCs/>
          <w:lang w:val="sr-Latn-BA"/>
        </w:rPr>
        <w:t xml:space="preserve">a email adresa </w:t>
      </w:r>
      <w:r w:rsidRPr="00B26EA7">
        <w:rPr>
          <w:i/>
          <w:iCs/>
          <w:lang w:val="sr-Latn-BA"/>
        </w:rPr>
        <w:t>i/ili lozinka</w:t>
      </w:r>
      <w:r w:rsidRPr="00B26EA7">
        <w:rPr>
          <w:lang w:val="sr-Latn-BA"/>
        </w:rPr>
        <w:t>] Prikazuje se obaveštenje na formi za prijavljivanje.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9D5ECD" w:rsidP="008839C8">
      <w:pPr>
        <w:pStyle w:val="BodyText"/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je prijavljen na </w:t>
      </w:r>
      <w:r w:rsidR="008839C8" w:rsidRPr="00B26EA7">
        <w:rPr>
          <w:lang w:val="sr-Latn-BA"/>
        </w:rPr>
        <w:t>veb aplikaciju</w:t>
      </w:r>
      <w:r w:rsidR="00CF2AB8" w:rsidRPr="00B26EA7">
        <w:rPr>
          <w:lang w:val="sr-Latn-BA"/>
        </w:rPr>
        <w:t xml:space="preserve"> i ima pristup specifičnim opcijama u skladu sa svojim privilegijama.</w:t>
      </w:r>
    </w:p>
    <w:p w:rsidR="00451C2C" w:rsidRPr="00B26EA7" w:rsidRDefault="00A51A86" w:rsidP="00A51A8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Dijagram sekvence:</w:t>
      </w:r>
    </w:p>
    <w:p w:rsidR="001564DE" w:rsidRPr="00B26EA7" w:rsidRDefault="005D699D" w:rsidP="001564DE">
      <w:pPr>
        <w:pStyle w:val="BodyText"/>
        <w:jc w:val="center"/>
        <w:rPr>
          <w:lang w:val="sr-Latn-BA"/>
        </w:rPr>
      </w:pPr>
      <w:r w:rsidRPr="00B26EA7">
        <w:rPr>
          <w:noProof/>
          <w:lang w:eastAsia="en-US"/>
        </w:rPr>
        <w:drawing>
          <wp:inline distT="0" distB="0" distL="0" distR="0" wp14:anchorId="6AF786E8" wp14:editId="34FF6BBE">
            <wp:extent cx="5449538" cy="4040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ljivanje na siste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38" cy="404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C97" w:rsidRPr="00B26EA7" w:rsidRDefault="00D16C97" w:rsidP="00D16C97">
      <w:pPr>
        <w:pStyle w:val="Heading2"/>
        <w:rPr>
          <w:lang w:val="sr-Latn-BA"/>
        </w:rPr>
      </w:pPr>
      <w:bookmarkStart w:id="29" w:name="_Toc119502150"/>
      <w:r w:rsidRPr="00B26EA7">
        <w:rPr>
          <w:lang w:val="sr-Latn-BA"/>
        </w:rPr>
        <w:t xml:space="preserve">Povratak </w:t>
      </w:r>
      <w:r w:rsidR="00451C2C" w:rsidRPr="00B26EA7">
        <w:rPr>
          <w:lang w:val="sr-Latn-BA"/>
        </w:rPr>
        <w:t xml:space="preserve">zaboravljene </w:t>
      </w:r>
      <w:r w:rsidRPr="00B26EA7">
        <w:rPr>
          <w:lang w:val="sr-Latn-BA"/>
        </w:rPr>
        <w:t>šifre</w:t>
      </w:r>
      <w:bookmarkEnd w:id="29"/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D16C97" w:rsidRPr="00B26EA7" w:rsidRDefault="00D16C97" w:rsidP="00D16C97">
      <w:pPr>
        <w:pStyle w:val="BodyText"/>
        <w:rPr>
          <w:lang w:val="sr-Latn-BA"/>
        </w:rPr>
      </w:pPr>
      <w:r w:rsidRPr="00B26EA7">
        <w:rPr>
          <w:lang w:val="sr-Latn-BA"/>
        </w:rPr>
        <w:t>Povratak zaboravljene šifre već registrovanog korisnika.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D16C97" w:rsidRPr="00B26EA7" w:rsidRDefault="00D16C97" w:rsidP="00D16C97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16C97" w:rsidRPr="00B26EA7" w:rsidRDefault="00D16C97" w:rsidP="00D16C97">
      <w:pPr>
        <w:pStyle w:val="BodyText"/>
        <w:rPr>
          <w:lang w:val="sr-Latn-BA"/>
        </w:rPr>
      </w:pPr>
      <w:r w:rsidRPr="00B26EA7">
        <w:rPr>
          <w:lang w:val="sr-Latn-BA"/>
        </w:rPr>
        <w:t>Korisnik nije trenutno prijavljen.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bira opciju prijavljivanje sa bilo koje stranice portala.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Prikazuje se forma za prijavljivanje.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 xml:space="preserve">Korisnik aktivira komandu </w:t>
      </w:r>
      <w:r w:rsidRPr="00B26EA7">
        <w:rPr>
          <w:i/>
          <w:iCs/>
          <w:lang w:val="sr-Latn-BA"/>
        </w:rPr>
        <w:t>Zaboravili ste šifru?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Prik</w:t>
      </w:r>
      <w:r w:rsidR="00645CAB" w:rsidRPr="00B26EA7">
        <w:rPr>
          <w:lang w:val="sr-Latn-BA"/>
        </w:rPr>
        <w:t>a</w:t>
      </w:r>
      <w:r w:rsidRPr="00B26EA7">
        <w:rPr>
          <w:lang w:val="sr-Latn-BA"/>
        </w:rPr>
        <w:t>zuje se forma za povratak šifre.</w:t>
      </w:r>
    </w:p>
    <w:p w:rsidR="00645CAB" w:rsidRPr="00B26EA7" w:rsidRDefault="00645CAB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unosi email adresu koju koristi za svoj postojeći profil.</w:t>
      </w:r>
    </w:p>
    <w:p w:rsidR="00645CAB" w:rsidRPr="00B26EA7" w:rsidRDefault="00645CAB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Uneta email adresa se proverava [izuzetak: neregistrovana email adresa]..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Na uneti email se šalje mail za autentikaciju korisnika.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potvrđuje pokušaj promene šifre preko linka na mailu.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lastRenderedPageBreak/>
        <w:t>Dva puta unosi novu šifru,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aktivira komandu</w:t>
      </w:r>
      <w:r w:rsidRPr="00B26EA7">
        <w:rPr>
          <w:i/>
          <w:iCs/>
          <w:lang w:val="sr-Latn-BA"/>
        </w:rPr>
        <w:t xml:space="preserve"> Potvrdi</w:t>
      </w:r>
      <w:r w:rsidRPr="00B26EA7">
        <w:rPr>
          <w:lang w:val="sr-Latn-BA"/>
        </w:rPr>
        <w:t xml:space="preserve">. 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Šifra koju korisnik koristi se menja u bazi podataka.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Korisniku se osvežava stranica za prijavljivanje.</w:t>
      </w:r>
    </w:p>
    <w:p w:rsidR="00D16C97" w:rsidRPr="00B26EA7" w:rsidRDefault="00A55D8C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D16C97" w:rsidRPr="00B26EA7" w:rsidRDefault="00D16C97" w:rsidP="00645CAB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="00645CAB" w:rsidRPr="00B26EA7">
        <w:rPr>
          <w:i/>
          <w:iCs/>
          <w:lang w:val="sr-Latn-BA"/>
        </w:rPr>
        <w:t>Neregistrovana email adresa</w:t>
      </w:r>
      <w:r w:rsidRPr="00B26EA7">
        <w:rPr>
          <w:lang w:val="sr-Latn-BA"/>
        </w:rPr>
        <w:t>] Prikazuje se obaveštenje na formi za prijavljivanje.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46F42" w:rsidRPr="00B26EA7" w:rsidRDefault="00645CAB" w:rsidP="00A55D8C">
      <w:pPr>
        <w:pStyle w:val="BodyText"/>
        <w:rPr>
          <w:lang w:val="sr-Latn-BA"/>
        </w:rPr>
      </w:pPr>
      <w:r w:rsidRPr="00B26EA7">
        <w:rPr>
          <w:lang w:val="sr-Latn-BA"/>
        </w:rPr>
        <w:t>Promenjena je šifra korisnika u bazi podataka.</w:t>
      </w:r>
    </w:p>
    <w:p w:rsidR="008839C8" w:rsidRPr="00B26EA7" w:rsidRDefault="008839C8" w:rsidP="008839C8">
      <w:pPr>
        <w:pStyle w:val="Heading2"/>
        <w:rPr>
          <w:lang w:val="sr-Latn-BA"/>
        </w:rPr>
      </w:pPr>
      <w:bookmarkStart w:id="30" w:name="_Toc119502151"/>
      <w:r w:rsidRPr="00B26EA7">
        <w:rPr>
          <w:lang w:val="sr-Latn-BA"/>
        </w:rPr>
        <w:t>Registracija</w:t>
      </w:r>
      <w:bookmarkEnd w:id="30"/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Registracija korisnika na veb aplikaciju  u cilju pristupa specifičnim funkcijama koje zahtevaju autorizaciju.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Neulogovani korisnik (posetilac).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Korisnik nije trenutno registrovan.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Korisnik bira opciju registacija sa bilo koje stranice portala.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Prikazuje se forma za registraciju.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 xml:space="preserve">Korisnik unosi puno ime, email adresu i lozinku, te nakon toga aktivira komandu </w:t>
      </w:r>
      <w:r w:rsidRPr="00B26EA7">
        <w:rPr>
          <w:i/>
          <w:iCs/>
          <w:lang w:val="sr-Latn-BA"/>
        </w:rPr>
        <w:t>Registruji se</w:t>
      </w:r>
      <w:r w:rsidRPr="00B26EA7">
        <w:rPr>
          <w:lang w:val="sr-Latn-BA"/>
        </w:rPr>
        <w:t>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Na unetu email adresu se šalje mail za proveru.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Korisnik potvrđuje registraciju preko linka u mailu.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Mail je potvrđen i može se koristiti.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Uneti podaci se proveravaju [izuzetak: pogrešna email adresa i/ili lozinka, već je upotrebljen email adresa].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Osvežava se stranica sa koje je pristupljeno formi, i omogućava se upotreba određenih funcionalnosti.</w:t>
      </w:r>
    </w:p>
    <w:p w:rsidR="008839C8" w:rsidRPr="00B26EA7" w:rsidRDefault="00A55D8C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>Pogrešna email adresa i/ili lozinka, već upotrebljena email adresa</w:t>
      </w:r>
      <w:r w:rsidRPr="00B26EA7">
        <w:rPr>
          <w:lang w:val="sr-Latn-BA"/>
        </w:rPr>
        <w:t>] Prikazuje se obaveštenje na formi za prijavljivanje.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8839C8" w:rsidRPr="00B26EA7" w:rsidRDefault="008839C8" w:rsidP="00746F42">
      <w:pPr>
        <w:pStyle w:val="BodyText"/>
        <w:rPr>
          <w:lang w:val="sr-Latn-BA"/>
        </w:rPr>
      </w:pPr>
      <w:r w:rsidRPr="00B26EA7">
        <w:rPr>
          <w:lang w:val="sr-Latn-BA"/>
        </w:rPr>
        <w:t>Korisnik je registrovan na veb aplikaciju i ima pristup specifičnim opcijama u skladu sa svojim privilegijama.</w:t>
      </w:r>
    </w:p>
    <w:p w:rsidR="00786068" w:rsidRPr="00B26EA7" w:rsidRDefault="003D60F1" w:rsidP="00D46818">
      <w:pPr>
        <w:pStyle w:val="Heading2"/>
        <w:rPr>
          <w:lang w:val="sr-Latn-BA"/>
        </w:rPr>
      </w:pPr>
      <w:bookmarkStart w:id="31" w:name="_Toc163018907"/>
      <w:bookmarkStart w:id="32" w:name="_Toc119502152"/>
      <w:r w:rsidRPr="00B26EA7">
        <w:rPr>
          <w:lang w:val="sr-Latn-BA"/>
        </w:rPr>
        <w:t xml:space="preserve">Ažuriranje podataka o </w:t>
      </w:r>
      <w:bookmarkEnd w:id="31"/>
      <w:r w:rsidR="00D46818" w:rsidRPr="00B26EA7">
        <w:rPr>
          <w:lang w:val="sr-Latn-BA"/>
        </w:rPr>
        <w:t>korisniku</w:t>
      </w:r>
      <w:bookmarkEnd w:id="32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9D5ECD" w:rsidRPr="00B26EA7" w:rsidRDefault="009D5ECD" w:rsidP="00D4681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Ažuriranje podataka o sebi od strane prijavljenog </w:t>
      </w:r>
      <w:r w:rsidR="00D46818" w:rsidRPr="00B26EA7">
        <w:rPr>
          <w:lang w:val="sr-Latn-BA"/>
        </w:rPr>
        <w:t>korisnika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Akteri:</w:t>
      </w:r>
    </w:p>
    <w:p w:rsidR="007E0B43" w:rsidRPr="00B26EA7" w:rsidRDefault="00D46818" w:rsidP="007E0B43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E0B43"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9D5ECD" w:rsidP="007E0B4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9D5ECD" w:rsidRPr="00B26EA7" w:rsidRDefault="009F61E4" w:rsidP="00D46818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Korisnik</w:t>
      </w:r>
      <w:r w:rsidR="009D5ECD" w:rsidRPr="00B26EA7">
        <w:rPr>
          <w:lang w:val="sr-Latn-BA"/>
        </w:rPr>
        <w:t xml:space="preserve"> bira opciju </w:t>
      </w:r>
      <w:r w:rsidRPr="00B26EA7">
        <w:rPr>
          <w:lang w:val="sr-Latn-BA"/>
        </w:rPr>
        <w:t xml:space="preserve">za prikaz </w:t>
      </w:r>
      <w:r w:rsidR="00D46818" w:rsidRPr="00B26EA7">
        <w:rPr>
          <w:lang w:val="sr-Latn-BA"/>
        </w:rPr>
        <w:t>ličnih podataka</w:t>
      </w:r>
      <w:r w:rsidR="009D5ECD" w:rsidRPr="00B26EA7">
        <w:rPr>
          <w:lang w:val="sr-Latn-BA"/>
        </w:rPr>
        <w:t>.</w:t>
      </w:r>
    </w:p>
    <w:p w:rsidR="009D5ECD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Prikazuje se stranica sa podacima o njemu.</w:t>
      </w:r>
    </w:p>
    <w:p w:rsidR="009D5ECD" w:rsidRPr="00B26EA7" w:rsidRDefault="009F61E4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Korisnik</w:t>
      </w:r>
      <w:r w:rsidR="009D5ECD" w:rsidRPr="00B26EA7">
        <w:rPr>
          <w:lang w:val="sr-Latn-BA"/>
        </w:rPr>
        <w:t xml:space="preserve"> bira opciju izmena podataka.</w:t>
      </w:r>
    </w:p>
    <w:p w:rsidR="009D5ECD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Prikazuje se popunjena forma sa podacima o njemu.</w:t>
      </w:r>
    </w:p>
    <w:p w:rsidR="009D5ECD" w:rsidRPr="00B26EA7" w:rsidRDefault="009F61E4" w:rsidP="009F61E4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Korisnik</w:t>
      </w:r>
      <w:r w:rsidR="009D5ECD" w:rsidRPr="00B26EA7">
        <w:rPr>
          <w:lang w:val="sr-Latn-BA"/>
        </w:rPr>
        <w:t xml:space="preserve"> menja željene podatke iz forme i na kraju aktivira komandu </w:t>
      </w:r>
      <w:r w:rsidRPr="00B26EA7">
        <w:rPr>
          <w:i/>
          <w:iCs/>
          <w:lang w:val="sr-Latn-BA"/>
        </w:rPr>
        <w:t>Sačuvaj</w:t>
      </w:r>
      <w:r w:rsidR="009D5ECD" w:rsidRPr="00B26EA7">
        <w:rPr>
          <w:lang w:val="sr-Latn-BA"/>
        </w:rPr>
        <w:t>.</w:t>
      </w:r>
    </w:p>
    <w:p w:rsidR="00451C2C" w:rsidRPr="00B26EA7" w:rsidRDefault="00451C2C" w:rsidP="009F61E4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Šalje se zahtev za potvrdu promene podataka.</w:t>
      </w:r>
    </w:p>
    <w:p w:rsidR="009D5ECD" w:rsidRPr="00B26EA7" w:rsidRDefault="009D5ECD" w:rsidP="00451C2C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 xml:space="preserve">Vrši se provera podataka [izuzetak: </w:t>
      </w:r>
      <w:r w:rsidR="001E5849" w:rsidRPr="00B26EA7">
        <w:rPr>
          <w:lang w:val="sr-Latn-BA"/>
        </w:rPr>
        <w:t xml:space="preserve">podaci o </w:t>
      </w:r>
      <w:r w:rsidR="00451C2C" w:rsidRPr="00B26EA7">
        <w:rPr>
          <w:lang w:val="sr-Latn-BA"/>
        </w:rPr>
        <w:t xml:space="preserve">korisniku </w:t>
      </w:r>
      <w:r w:rsidR="001E5849" w:rsidRPr="00B26EA7">
        <w:rPr>
          <w:lang w:val="sr-Latn-BA"/>
        </w:rPr>
        <w:t>nisu validni</w:t>
      </w:r>
      <w:r w:rsidRPr="00B26EA7">
        <w:rPr>
          <w:lang w:val="sr-Latn-BA"/>
        </w:rPr>
        <w:t>].</w:t>
      </w:r>
    </w:p>
    <w:p w:rsidR="009D5ECD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Vrši se ažuriranje podataka u bazi podataka.</w:t>
      </w:r>
    </w:p>
    <w:p w:rsidR="007E0B43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Osvežava se stranica sa podacima o korisniku.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9F61E4" w:rsidP="00D4681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="001E5849" w:rsidRPr="00B26EA7">
        <w:rPr>
          <w:i/>
          <w:iCs/>
          <w:lang w:val="sr-Latn-BA"/>
        </w:rPr>
        <w:t xml:space="preserve">Podaci o </w:t>
      </w:r>
      <w:r w:rsidR="00D46818" w:rsidRPr="00B26EA7">
        <w:rPr>
          <w:i/>
          <w:iCs/>
          <w:lang w:val="sr-Latn-BA"/>
        </w:rPr>
        <w:t>korisniku</w:t>
      </w:r>
      <w:r w:rsidR="001E5849" w:rsidRPr="00B26EA7">
        <w:rPr>
          <w:i/>
          <w:iCs/>
          <w:lang w:val="sr-Latn-BA"/>
        </w:rPr>
        <w:t xml:space="preserve"> nisu validni</w:t>
      </w:r>
      <w:r w:rsidRPr="00B26EA7">
        <w:rPr>
          <w:lang w:val="sr-Latn-BA"/>
        </w:rPr>
        <w:t xml:space="preserve">] Prikazuje se obaveštenje na formi sa podacima o </w:t>
      </w:r>
      <w:r w:rsidR="00D46818" w:rsidRPr="00B26EA7">
        <w:rPr>
          <w:lang w:val="sr-Latn-BA"/>
        </w:rPr>
        <w:t>korisniku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9F61E4" w:rsidP="00D4681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Podaci o </w:t>
      </w:r>
      <w:r w:rsidR="00D46818" w:rsidRPr="00B26EA7">
        <w:rPr>
          <w:lang w:val="sr-Latn-BA"/>
        </w:rPr>
        <w:t>korisniku</w:t>
      </w:r>
      <w:r w:rsidRPr="00B26EA7">
        <w:rPr>
          <w:lang w:val="sr-Latn-BA"/>
        </w:rPr>
        <w:t xml:space="preserve"> su izmenjeni.</w:t>
      </w:r>
    </w:p>
    <w:p w:rsidR="007E0B43" w:rsidRPr="00B26EA7" w:rsidRDefault="00ED1AF0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Dijagram sekvence:</w:t>
      </w:r>
    </w:p>
    <w:p w:rsidR="007E0B43" w:rsidRPr="00B26EA7" w:rsidRDefault="005D699D" w:rsidP="005D699D">
      <w:pPr>
        <w:pStyle w:val="BodyText"/>
        <w:ind w:left="0"/>
        <w:rPr>
          <w:lang w:val="sr-Latn-BA"/>
        </w:rPr>
      </w:pPr>
      <w:r w:rsidRPr="00B26EA7">
        <w:rPr>
          <w:noProof/>
          <w:lang w:val="sr-Latn-BA" w:eastAsia="en-US"/>
        </w:rPr>
        <w:t xml:space="preserve">              </w:t>
      </w:r>
      <w:r w:rsidRPr="00B26EA7">
        <w:rPr>
          <w:noProof/>
          <w:lang w:eastAsia="en-US"/>
        </w:rPr>
        <w:drawing>
          <wp:inline distT="0" distB="0" distL="0" distR="0" wp14:anchorId="45D51C6F" wp14:editId="1BB0A1F2">
            <wp:extent cx="4670854" cy="60084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žuriranje osnovnih podataka o čitaocu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00" cy="60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68" w:rsidRPr="00B26EA7" w:rsidRDefault="00855342" w:rsidP="00786068">
      <w:pPr>
        <w:pStyle w:val="Heading2"/>
        <w:rPr>
          <w:lang w:val="sr-Latn-BA"/>
        </w:rPr>
      </w:pPr>
      <w:bookmarkStart w:id="33" w:name="_Toc119502153"/>
      <w:r w:rsidRPr="00B26EA7">
        <w:rPr>
          <w:lang w:val="sr-Latn-BA"/>
        </w:rPr>
        <w:t>Podnošenje zahteva za dodavanje knjiga</w:t>
      </w:r>
      <w:bookmarkEnd w:id="33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855342" w:rsidP="00F31591">
      <w:pPr>
        <w:pStyle w:val="BodyText"/>
        <w:rPr>
          <w:lang w:val="sr-Latn-BA"/>
        </w:rPr>
      </w:pPr>
      <w:r w:rsidRPr="00B26EA7">
        <w:rPr>
          <w:lang w:val="sr-Latn-BA"/>
        </w:rPr>
        <w:t>Podnošenje zahteva za dodavanje nove knjige na glavnu stranicu.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855342" w:rsidP="007C4972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C4972"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A55444" w:rsidP="007E0B4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Osnovni tok:</w:t>
      </w:r>
    </w:p>
    <w:p w:rsidR="007E0B43" w:rsidRPr="00B26EA7" w:rsidRDefault="00D77D96" w:rsidP="00855342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Korisnik bira opciju za prikaz stranice </w:t>
      </w:r>
      <w:r w:rsidR="00855342" w:rsidRPr="00B26EA7">
        <w:rPr>
          <w:lang w:val="sr-Latn-BA"/>
        </w:rPr>
        <w:t>sa formom za podnošenje zahteva</w:t>
      </w:r>
      <w:r w:rsidRPr="00B26EA7">
        <w:rPr>
          <w:lang w:val="sr-Latn-BA"/>
        </w:rPr>
        <w:t>.</w:t>
      </w:r>
    </w:p>
    <w:p w:rsidR="00D77D96" w:rsidRPr="00B26EA7" w:rsidRDefault="00D77D96" w:rsidP="00855342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855342" w:rsidRPr="00B26EA7">
        <w:rPr>
          <w:lang w:val="sr-Latn-BA"/>
        </w:rPr>
        <w:t>formom za podnošenje zahteva</w:t>
      </w:r>
      <w:r w:rsidRPr="00B26EA7">
        <w:rPr>
          <w:lang w:val="sr-Latn-BA"/>
        </w:rPr>
        <w:t>.</w:t>
      </w:r>
    </w:p>
    <w:p w:rsidR="00D77D96" w:rsidRPr="00B26EA7" w:rsidRDefault="00D77D96" w:rsidP="00300980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Korisnik </w:t>
      </w:r>
      <w:r w:rsidR="00855342" w:rsidRPr="00B26EA7">
        <w:rPr>
          <w:lang w:val="sr-Latn-BA"/>
        </w:rPr>
        <w:t>popunjava podatke o knjizi (naslov, autor,</w:t>
      </w:r>
      <w:r w:rsidR="00300980">
        <w:rPr>
          <w:lang w:val="sr-Latn-BA"/>
        </w:rPr>
        <w:t xml:space="preserve"> url slike,</w:t>
      </w:r>
      <w:r w:rsidR="00855342" w:rsidRPr="00B26EA7">
        <w:rPr>
          <w:lang w:val="sr-Latn-BA"/>
        </w:rPr>
        <w:t xml:space="preserve"> godina izdavanja</w:t>
      </w:r>
      <w:r w:rsidR="00300980">
        <w:rPr>
          <w:lang w:val="sr-Latn-BA"/>
        </w:rPr>
        <w:t xml:space="preserve">, </w:t>
      </w:r>
      <w:bookmarkStart w:id="34" w:name="_GoBack"/>
      <w:bookmarkEnd w:id="34"/>
      <w:r w:rsidR="00AE01C1" w:rsidRPr="00B26EA7">
        <w:rPr>
          <w:lang w:val="sr-Latn-BA"/>
        </w:rPr>
        <w:t>žanr</w:t>
      </w:r>
      <w:r w:rsidR="00855342" w:rsidRPr="00B26EA7">
        <w:rPr>
          <w:lang w:val="sr-Latn-BA"/>
        </w:rPr>
        <w:t>)</w:t>
      </w:r>
      <w:r w:rsidRPr="00B26EA7">
        <w:rPr>
          <w:lang w:val="sr-Latn-BA"/>
        </w:rPr>
        <w:t>.</w:t>
      </w:r>
    </w:p>
    <w:p w:rsidR="00D77D96" w:rsidRPr="00B26EA7" w:rsidRDefault="00D77D96" w:rsidP="00AE01C1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Nakon unosa zahtevanih podataka </w:t>
      </w:r>
      <w:r w:rsidR="00AE01C1" w:rsidRPr="00B26EA7">
        <w:rPr>
          <w:lang w:val="sr-Latn-BA"/>
        </w:rPr>
        <w:t>čitalac</w:t>
      </w:r>
      <w:r w:rsidRPr="00B26EA7">
        <w:rPr>
          <w:lang w:val="sr-Latn-BA"/>
        </w:rPr>
        <w:t xml:space="preserve"> aktivira komandu </w:t>
      </w:r>
      <w:r w:rsidR="00AE01C1" w:rsidRPr="00B26EA7">
        <w:rPr>
          <w:i/>
          <w:iCs/>
          <w:lang w:val="sr-Latn-BA"/>
        </w:rPr>
        <w:t>Pošalji zahtev</w:t>
      </w:r>
      <w:r w:rsidRPr="00B26EA7">
        <w:rPr>
          <w:lang w:val="sr-Latn-BA"/>
        </w:rPr>
        <w:t>.</w:t>
      </w:r>
    </w:p>
    <w:p w:rsidR="00D77D96" w:rsidRPr="00B26EA7" w:rsidRDefault="00D77D96" w:rsidP="00D77D96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>Vrši se provera podataka [izuzetak: podaci o publikaciji nisu validni].</w:t>
      </w:r>
    </w:p>
    <w:p w:rsidR="00D77D96" w:rsidRPr="00B26EA7" w:rsidRDefault="00AE01C1" w:rsidP="00D77D96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>Zahtev se šalje na stranicu kojoj pristupa samo administrator</w:t>
      </w:r>
      <w:r w:rsidR="00D77D96" w:rsidRPr="00B26EA7">
        <w:rPr>
          <w:lang w:val="sr-Latn-BA"/>
        </w:rPr>
        <w:t>.</w:t>
      </w:r>
    </w:p>
    <w:p w:rsidR="00D77D96" w:rsidRPr="00B26EA7" w:rsidRDefault="00AE01C1" w:rsidP="00D77D96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>Zahtev čeka odobrenje</w:t>
      </w:r>
      <w:r w:rsidR="00D77D96"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5B4961" w:rsidP="00AE01C1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 xml:space="preserve">Podaci o </w:t>
      </w:r>
      <w:r w:rsidR="00AE01C1" w:rsidRPr="00B26EA7">
        <w:rPr>
          <w:i/>
          <w:iCs/>
          <w:lang w:val="sr-Latn-BA"/>
        </w:rPr>
        <w:t>knjiž</w:t>
      </w:r>
      <w:r w:rsidRPr="00B26EA7">
        <w:rPr>
          <w:i/>
          <w:iCs/>
          <w:lang w:val="sr-Latn-BA"/>
        </w:rPr>
        <w:t>i nisu validni</w:t>
      </w:r>
      <w:r w:rsidRPr="00B26EA7">
        <w:rPr>
          <w:lang w:val="sr-Latn-BA"/>
        </w:rPr>
        <w:t xml:space="preserve">] Prikazuje se poruka o greški na formi za unos podataka o </w:t>
      </w:r>
      <w:r w:rsidR="00AE01C1" w:rsidRPr="00B26EA7">
        <w:rPr>
          <w:lang w:val="sr-Latn-BA"/>
        </w:rPr>
        <w:t>knjizi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AE01C1" w:rsidP="00B26EA7">
      <w:pPr>
        <w:pStyle w:val="BodyText"/>
        <w:rPr>
          <w:lang w:val="sr-Latn-BA"/>
        </w:rPr>
      </w:pPr>
      <w:r w:rsidRPr="00B26EA7">
        <w:rPr>
          <w:lang w:val="sr-Latn-BA"/>
        </w:rPr>
        <w:t>Poslat je zahtev za dodavanje knjige</w:t>
      </w:r>
      <w:r w:rsidR="00D77D96" w:rsidRPr="00B26EA7">
        <w:rPr>
          <w:lang w:val="sr-Latn-BA"/>
        </w:rPr>
        <w:t>.</w:t>
      </w:r>
    </w:p>
    <w:p w:rsidR="006C2F57" w:rsidRPr="00B26EA7" w:rsidRDefault="00855342" w:rsidP="006C2F57">
      <w:pPr>
        <w:pStyle w:val="Heading2"/>
        <w:rPr>
          <w:lang w:val="sr-Latn-BA"/>
        </w:rPr>
      </w:pPr>
      <w:bookmarkStart w:id="35" w:name="_Toc119502154"/>
      <w:r w:rsidRPr="00B26EA7">
        <w:rPr>
          <w:lang w:val="sr-Latn-BA"/>
        </w:rPr>
        <w:t>Odobravanje zahteva za dodavanje knjiga</w:t>
      </w:r>
      <w:bookmarkEnd w:id="35"/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6C2F57" w:rsidRPr="00B26EA7" w:rsidRDefault="00AE01C1" w:rsidP="006C2F57">
      <w:pPr>
        <w:pStyle w:val="BodyText"/>
        <w:rPr>
          <w:lang w:val="sr-Latn-BA"/>
        </w:rPr>
      </w:pPr>
      <w:r w:rsidRPr="00B26EA7">
        <w:rPr>
          <w:lang w:val="sr-Latn-BA"/>
        </w:rPr>
        <w:t>Odobravanje prethodono podnetog zahteva za dodavanje knjige.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6C2F57" w:rsidRPr="00B26EA7" w:rsidRDefault="006C2F57" w:rsidP="006C2F57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6C2F57" w:rsidRPr="00B26EA7" w:rsidRDefault="006C2F57" w:rsidP="006C2F57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</w:t>
      </w:r>
      <w:r w:rsidR="00AE01C1" w:rsidRPr="00B26EA7">
        <w:rPr>
          <w:lang w:val="sr-Latn-BA"/>
        </w:rPr>
        <w:t>, i postoji zahtev koji može da se odobri</w:t>
      </w:r>
      <w:r w:rsidRPr="00B26EA7">
        <w:rPr>
          <w:lang w:val="sr-Latn-BA"/>
        </w:rPr>
        <w:t>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6C2F57" w:rsidRPr="00B26EA7" w:rsidRDefault="00AE01C1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6C2F57" w:rsidRPr="00B26EA7">
        <w:rPr>
          <w:lang w:val="sr-Latn-BA"/>
        </w:rPr>
        <w:t xml:space="preserve"> bira opciju za prikaz stranice sa </w:t>
      </w:r>
      <w:r w:rsidRPr="00B26EA7">
        <w:rPr>
          <w:lang w:val="sr-Latn-BA"/>
        </w:rPr>
        <w:t>zahtevima</w:t>
      </w:r>
      <w:r w:rsidR="006C2F57"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>Prikazuje se stranica sa</w:t>
      </w:r>
      <w:r w:rsidR="00AE01C1" w:rsidRPr="00B26EA7">
        <w:rPr>
          <w:lang w:val="sr-Latn-BA"/>
        </w:rPr>
        <w:t xml:space="preserve"> zahtevima</w:t>
      </w:r>
      <w:r w:rsidRPr="00B26EA7">
        <w:rPr>
          <w:lang w:val="sr-Latn-BA"/>
        </w:rPr>
        <w:t>.</w:t>
      </w:r>
    </w:p>
    <w:p w:rsidR="006C2F57" w:rsidRPr="00B26EA7" w:rsidRDefault="00AE01C1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Administrator </w:t>
      </w:r>
      <w:r w:rsidR="006C2F57" w:rsidRPr="00B26EA7">
        <w:rPr>
          <w:lang w:val="sr-Latn-BA"/>
        </w:rPr>
        <w:t xml:space="preserve">bira opciju za </w:t>
      </w:r>
      <w:r w:rsidRPr="00B26EA7">
        <w:rPr>
          <w:lang w:val="sr-Latn-BA"/>
        </w:rPr>
        <w:t>odobravanje zahteva</w:t>
      </w:r>
      <w:r w:rsidR="006C2F57"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Prikazuje se </w:t>
      </w:r>
      <w:r w:rsidR="004526F1" w:rsidRPr="00B26EA7">
        <w:rPr>
          <w:lang w:val="sr-Latn-BA"/>
        </w:rPr>
        <w:t xml:space="preserve">poruka za potvrdu </w:t>
      </w:r>
      <w:r w:rsidR="00AE01C1" w:rsidRPr="00B26EA7">
        <w:rPr>
          <w:lang w:val="sr-Latn-BA"/>
        </w:rPr>
        <w:t>odobravanja zahteva</w:t>
      </w:r>
      <w:r w:rsidRPr="00B26EA7">
        <w:rPr>
          <w:lang w:val="sr-Latn-BA"/>
        </w:rPr>
        <w:t>.</w:t>
      </w:r>
    </w:p>
    <w:p w:rsidR="006C2F57" w:rsidRPr="00B26EA7" w:rsidRDefault="00AE01C1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4526F1" w:rsidRPr="00B26EA7">
        <w:rPr>
          <w:lang w:val="sr-Latn-BA"/>
        </w:rPr>
        <w:t xml:space="preserve"> potvrđuje da želi da </w:t>
      </w:r>
      <w:r w:rsidRPr="00B26EA7">
        <w:rPr>
          <w:lang w:val="sr-Latn-BA"/>
        </w:rPr>
        <w:t>odobri određeni zahtev</w:t>
      </w:r>
      <w:r w:rsidR="006C2F57"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Vrši se </w:t>
      </w:r>
      <w:r w:rsidR="00AE01C1" w:rsidRPr="00B26EA7">
        <w:rPr>
          <w:lang w:val="sr-Latn-BA"/>
        </w:rPr>
        <w:t>dodavanje podataka o knjizi u bazu</w:t>
      </w:r>
      <w:r w:rsidR="004526F1" w:rsidRPr="00B26EA7">
        <w:rPr>
          <w:lang w:val="sr-Latn-BA"/>
        </w:rPr>
        <w:t xml:space="preserve"> podataka</w:t>
      </w:r>
      <w:r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Osvežava se stranica sa </w:t>
      </w:r>
      <w:r w:rsidR="00AE01C1" w:rsidRPr="00B26EA7">
        <w:rPr>
          <w:lang w:val="sr-Latn-BA"/>
        </w:rPr>
        <w:t>knjigama</w:t>
      </w:r>
      <w:r w:rsidRPr="00B26EA7">
        <w:rPr>
          <w:lang w:val="sr-Latn-BA"/>
        </w:rPr>
        <w:t>.</w:t>
      </w:r>
    </w:p>
    <w:p w:rsidR="006C2F57" w:rsidRPr="00B26EA7" w:rsidRDefault="00A55D8C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6C2F57" w:rsidRPr="00B26EA7" w:rsidRDefault="00AE01C1" w:rsidP="006C2F57">
      <w:pPr>
        <w:pStyle w:val="BodyText"/>
        <w:rPr>
          <w:lang w:val="sr-Latn-BA"/>
        </w:rPr>
      </w:pPr>
      <w:r w:rsidRPr="00B26EA7">
        <w:rPr>
          <w:lang w:val="sr-Latn-BA"/>
        </w:rPr>
        <w:t>Administrator smatra da knjiga ne uklapa u postojeće standard veb aplikacije i ne odobrava zahtev.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6C2F57" w:rsidRPr="00B26EA7" w:rsidRDefault="00AE01C1" w:rsidP="00B26EA7">
      <w:pPr>
        <w:pStyle w:val="BodyText"/>
        <w:rPr>
          <w:lang w:val="sr-Latn-BA"/>
        </w:rPr>
      </w:pPr>
      <w:r w:rsidRPr="00B26EA7">
        <w:rPr>
          <w:lang w:val="sr-Latn-BA"/>
        </w:rPr>
        <w:t>Postojeći zahtev je odobren</w:t>
      </w:r>
      <w:r w:rsidR="006C2F57" w:rsidRPr="00B26EA7">
        <w:rPr>
          <w:lang w:val="sr-Latn-BA"/>
        </w:rPr>
        <w:t>.</w:t>
      </w:r>
    </w:p>
    <w:p w:rsidR="00645CAB" w:rsidRPr="00B26EA7" w:rsidRDefault="00645CAB" w:rsidP="00645CAB">
      <w:pPr>
        <w:pStyle w:val="Heading2"/>
        <w:rPr>
          <w:lang w:val="sr-Latn-BA"/>
        </w:rPr>
      </w:pPr>
      <w:bookmarkStart w:id="36" w:name="_Toc119502155"/>
      <w:r w:rsidRPr="00B26EA7">
        <w:rPr>
          <w:lang w:val="sr-Latn-BA"/>
        </w:rPr>
        <w:t>Dodavanje knjiga</w:t>
      </w:r>
      <w:bookmarkEnd w:id="36"/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645CAB" w:rsidRPr="00B26EA7" w:rsidRDefault="00645CAB" w:rsidP="00645CAB">
      <w:pPr>
        <w:pStyle w:val="BodyText"/>
        <w:rPr>
          <w:lang w:val="sr-Latn-BA"/>
        </w:rPr>
      </w:pPr>
      <w:r w:rsidRPr="00B26EA7">
        <w:rPr>
          <w:lang w:val="sr-Latn-BA"/>
        </w:rPr>
        <w:t>Dodavanje knjige na spisak dostupnih knjiga na glavnoj stranici.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Akteri:</w:t>
      </w:r>
    </w:p>
    <w:p w:rsidR="00645CAB" w:rsidRPr="00B26EA7" w:rsidRDefault="00645CAB" w:rsidP="00645CAB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645CAB" w:rsidRPr="00B26EA7" w:rsidRDefault="00645CAB" w:rsidP="00645CAB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bira opciju za prikaz stranice </w:t>
      </w:r>
      <w:r w:rsidR="00777248" w:rsidRPr="00B26EA7">
        <w:rPr>
          <w:lang w:val="sr-Latn-BA"/>
        </w:rPr>
        <w:t>sa formom za dodavanje knjiga</w:t>
      </w:r>
      <w:r w:rsidRPr="00B26EA7">
        <w:rPr>
          <w:lang w:val="sr-Latn-BA"/>
        </w:rPr>
        <w:t>.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777248" w:rsidRPr="00B26EA7">
        <w:rPr>
          <w:lang w:val="sr-Latn-BA"/>
        </w:rPr>
        <w:t>formom za dodavanje knjiga</w:t>
      </w:r>
      <w:r w:rsidRPr="00B26EA7">
        <w:rPr>
          <w:lang w:val="sr-Latn-BA"/>
        </w:rPr>
        <w:t>.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</w:t>
      </w:r>
      <w:r w:rsidR="00777248" w:rsidRPr="00B26EA7">
        <w:rPr>
          <w:lang w:val="sr-Latn-BA"/>
        </w:rPr>
        <w:t>unosi podatke o knjizi koju želi da doda</w:t>
      </w:r>
      <w:r w:rsidRPr="00B26EA7">
        <w:rPr>
          <w:lang w:val="sr-Latn-BA"/>
        </w:rPr>
        <w:t>.</w:t>
      </w:r>
    </w:p>
    <w:p w:rsidR="00777248" w:rsidRPr="00B26EA7" w:rsidRDefault="00777248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aktivira komandu </w:t>
      </w:r>
      <w:r w:rsidRPr="00B26EA7">
        <w:rPr>
          <w:i/>
          <w:iCs/>
          <w:lang w:val="sr-Latn-BA"/>
        </w:rPr>
        <w:t>Dodaj knjigu</w:t>
      </w:r>
      <w:r w:rsidRPr="00B26EA7">
        <w:rPr>
          <w:lang w:val="sr-Latn-BA"/>
        </w:rPr>
        <w:t>.</w:t>
      </w:r>
    </w:p>
    <w:p w:rsidR="00645CAB" w:rsidRPr="00B26EA7" w:rsidRDefault="00777248" w:rsidP="00645CAB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>Proveravaju se podaci [izuzetak:</w:t>
      </w:r>
      <w:r w:rsidRPr="00B26EA7">
        <w:rPr>
          <w:i/>
          <w:iCs/>
          <w:lang w:val="sr-Latn-BA"/>
        </w:rPr>
        <w:t>knjiga već postoji</w:t>
      </w:r>
      <w:r w:rsidRPr="00B26EA7">
        <w:rPr>
          <w:lang w:val="sr-Latn-BA"/>
        </w:rPr>
        <w:t>]</w:t>
      </w:r>
      <w:r w:rsidR="00645CAB" w:rsidRPr="00B26EA7">
        <w:rPr>
          <w:lang w:val="sr-Latn-BA"/>
        </w:rPr>
        <w:t>.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potvrđuje da želi da </w:t>
      </w:r>
      <w:r w:rsidR="00777248" w:rsidRPr="00B26EA7">
        <w:rPr>
          <w:lang w:val="sr-Latn-BA"/>
        </w:rPr>
        <w:t>doda knjigu</w:t>
      </w:r>
      <w:r w:rsidRPr="00B26EA7">
        <w:rPr>
          <w:lang w:val="sr-Latn-BA"/>
        </w:rPr>
        <w:t>.</w:t>
      </w:r>
    </w:p>
    <w:p w:rsidR="00645CAB" w:rsidRPr="00B26EA7" w:rsidRDefault="00645CAB" w:rsidP="00645CAB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>Vrši se dodavanje podataka o knjizi u bazu podataka.</w:t>
      </w:r>
    </w:p>
    <w:p w:rsidR="00645CAB" w:rsidRPr="00B26EA7" w:rsidRDefault="00645CAB" w:rsidP="00645CAB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>Osvežava se stranica sa knjigama.</w:t>
      </w:r>
    </w:p>
    <w:p w:rsidR="00645CAB" w:rsidRPr="00B26EA7" w:rsidRDefault="00A55D8C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645CAB" w:rsidRPr="00B26EA7" w:rsidRDefault="00777248" w:rsidP="0077724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>Knjiga već postoji</w:t>
      </w:r>
      <w:r w:rsidRPr="00B26EA7">
        <w:rPr>
          <w:lang w:val="sr-Latn-BA"/>
        </w:rPr>
        <w:t>] Prikazuje se greška na stranici sa formom za dodavanje knjiga.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645CAB" w:rsidRPr="00B26EA7" w:rsidRDefault="00777248" w:rsidP="001E60CA">
      <w:pPr>
        <w:pStyle w:val="BodyText"/>
        <w:rPr>
          <w:lang w:val="sr-Latn-BA"/>
        </w:rPr>
      </w:pPr>
      <w:r w:rsidRPr="00B26EA7">
        <w:rPr>
          <w:lang w:val="sr-Latn-BA"/>
        </w:rPr>
        <w:t>Knjiga je dodata u bazu podataka</w:t>
      </w:r>
      <w:r w:rsidR="00645CAB" w:rsidRPr="00B26EA7">
        <w:rPr>
          <w:lang w:val="sr-Latn-BA"/>
        </w:rPr>
        <w:t>.</w:t>
      </w:r>
    </w:p>
    <w:p w:rsidR="00786068" w:rsidRPr="00B26EA7" w:rsidRDefault="003D60F1" w:rsidP="0081070A">
      <w:pPr>
        <w:pStyle w:val="Heading2"/>
        <w:rPr>
          <w:lang w:val="sr-Latn-BA"/>
        </w:rPr>
      </w:pPr>
      <w:bookmarkStart w:id="37" w:name="_Toc163018911"/>
      <w:bookmarkStart w:id="38" w:name="_Toc119502156"/>
      <w:r w:rsidRPr="00B26EA7">
        <w:rPr>
          <w:lang w:val="sr-Latn-BA"/>
        </w:rPr>
        <w:t>Kreiranje novog č</w:t>
      </w:r>
      <w:bookmarkEnd w:id="37"/>
      <w:r w:rsidR="0081070A" w:rsidRPr="00B26EA7">
        <w:rPr>
          <w:lang w:val="sr-Latn-BA"/>
        </w:rPr>
        <w:t>itaoca</w:t>
      </w:r>
      <w:bookmarkEnd w:id="38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080F92" w:rsidP="0081070A">
      <w:pPr>
        <w:pStyle w:val="BodyText"/>
        <w:rPr>
          <w:lang w:val="sr-Latn-BA"/>
        </w:rPr>
      </w:pPr>
      <w:r w:rsidRPr="00B26EA7">
        <w:rPr>
          <w:lang w:val="sr-Latn-BA"/>
        </w:rPr>
        <w:t>Kreiranje korisničkog naloga za novog č</w:t>
      </w:r>
      <w:r w:rsidR="0081070A" w:rsidRPr="00B26EA7">
        <w:rPr>
          <w:lang w:val="sr-Latn-BA"/>
        </w:rPr>
        <w:t>itaoca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7C4972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81070A" w:rsidP="007E0B43">
      <w:pPr>
        <w:pStyle w:val="BodyText"/>
        <w:rPr>
          <w:lang w:val="sr-Latn-BA"/>
        </w:rPr>
      </w:pPr>
      <w:r w:rsidRPr="00B26EA7">
        <w:rPr>
          <w:lang w:val="sr-Latn-BA"/>
        </w:rPr>
        <w:t>Administrator</w:t>
      </w:r>
      <w:r w:rsidR="00080F92" w:rsidRPr="00B26EA7">
        <w:rPr>
          <w:lang w:val="sr-Latn-BA"/>
        </w:rPr>
        <w:t xml:space="preserve">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7E0B43" w:rsidRPr="00B26EA7" w:rsidRDefault="0081070A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080F92" w:rsidRPr="00B26EA7">
        <w:rPr>
          <w:lang w:val="sr-Latn-BA"/>
        </w:rPr>
        <w:t xml:space="preserve"> bira opciju za prikaz spiska č</w:t>
      </w:r>
      <w:r w:rsidRPr="00B26EA7">
        <w:rPr>
          <w:lang w:val="sr-Latn-BA"/>
        </w:rPr>
        <w:t>italaca</w:t>
      </w:r>
      <w:r w:rsidR="00080F92" w:rsidRPr="00B26EA7">
        <w:rPr>
          <w:lang w:val="sr-Latn-BA"/>
        </w:rPr>
        <w:t>.</w:t>
      </w:r>
    </w:p>
    <w:p w:rsidR="00080F92" w:rsidRPr="00B26EA7" w:rsidRDefault="00080F92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Prikazuje se stranica sa č</w:t>
      </w:r>
      <w:r w:rsidR="0081070A" w:rsidRPr="00B26EA7">
        <w:rPr>
          <w:lang w:val="sr-Latn-BA"/>
        </w:rPr>
        <w:t>itaocima</w:t>
      </w:r>
      <w:r w:rsidRPr="00B26EA7">
        <w:rPr>
          <w:lang w:val="sr-Latn-BA"/>
        </w:rPr>
        <w:t>.</w:t>
      </w:r>
    </w:p>
    <w:p w:rsidR="00080F92" w:rsidRPr="00B26EA7" w:rsidRDefault="0081070A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080F92" w:rsidRPr="00B26EA7">
        <w:rPr>
          <w:lang w:val="sr-Latn-BA"/>
        </w:rPr>
        <w:t xml:space="preserve"> bira opciju za dodavanje novog č</w:t>
      </w:r>
      <w:r w:rsidRPr="00B26EA7">
        <w:rPr>
          <w:lang w:val="sr-Latn-BA"/>
        </w:rPr>
        <w:t>itaoca</w:t>
      </w:r>
      <w:r w:rsidR="00080F92" w:rsidRPr="00B26EA7">
        <w:rPr>
          <w:lang w:val="sr-Latn-BA"/>
        </w:rPr>
        <w:t>.</w:t>
      </w:r>
    </w:p>
    <w:p w:rsidR="00080F92" w:rsidRPr="00B26EA7" w:rsidRDefault="00080F92" w:rsidP="00080F92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Prikazuje se forma za kreiranje novog korisničkog naloga.</w:t>
      </w:r>
    </w:p>
    <w:p w:rsidR="00080F92" w:rsidRPr="00B26EA7" w:rsidRDefault="00080F92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Korisnik unosi korisničko ime i lozinku novog č</w:t>
      </w:r>
      <w:r w:rsidR="0081070A" w:rsidRPr="00B26EA7">
        <w:rPr>
          <w:lang w:val="sr-Latn-BA"/>
        </w:rPr>
        <w:t>itaoca</w:t>
      </w:r>
      <w:r w:rsidRPr="00B26EA7">
        <w:rPr>
          <w:lang w:val="sr-Latn-BA"/>
        </w:rPr>
        <w:t xml:space="preserve"> pa nakon toga aktivira komandu </w:t>
      </w:r>
      <w:r w:rsidRPr="00B26EA7">
        <w:rPr>
          <w:i/>
          <w:iCs/>
          <w:lang w:val="sr-Latn-BA"/>
        </w:rPr>
        <w:t>Dodaj</w:t>
      </w:r>
      <w:r w:rsidRPr="00B26EA7">
        <w:rPr>
          <w:lang w:val="sr-Latn-BA"/>
        </w:rPr>
        <w:t>.</w:t>
      </w:r>
    </w:p>
    <w:p w:rsidR="00080F92" w:rsidRPr="00B26EA7" w:rsidRDefault="00080F92" w:rsidP="00562041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Vrši se provera podataka [izuzetak: korisničko ime</w:t>
      </w:r>
      <w:r w:rsidR="00562041" w:rsidRPr="00B26EA7">
        <w:rPr>
          <w:lang w:val="sr-Latn-BA"/>
        </w:rPr>
        <w:t xml:space="preserve"> </w:t>
      </w:r>
      <w:r w:rsidR="006D2FE2" w:rsidRPr="00B26EA7">
        <w:rPr>
          <w:lang w:val="sr-Latn-BA"/>
        </w:rPr>
        <w:t>i/</w:t>
      </w:r>
      <w:r w:rsidR="00562041" w:rsidRPr="00B26EA7">
        <w:rPr>
          <w:lang w:val="sr-Latn-BA"/>
        </w:rPr>
        <w:t xml:space="preserve">ili lozinka nisu </w:t>
      </w:r>
      <w:r w:rsidRPr="00B26EA7">
        <w:rPr>
          <w:lang w:val="sr-Latn-BA"/>
        </w:rPr>
        <w:t>validn</w:t>
      </w:r>
      <w:r w:rsidR="00562041" w:rsidRPr="00B26EA7">
        <w:rPr>
          <w:lang w:val="sr-Latn-BA"/>
        </w:rPr>
        <w:t>i</w:t>
      </w:r>
      <w:r w:rsidRPr="00B26EA7">
        <w:rPr>
          <w:lang w:val="sr-Latn-BA"/>
        </w:rPr>
        <w:t>].</w:t>
      </w:r>
    </w:p>
    <w:p w:rsidR="00080F92" w:rsidRPr="00B26EA7" w:rsidRDefault="00080F92" w:rsidP="00080F92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Vrši se ažuriranje podataka u bazi podataka.</w:t>
      </w:r>
    </w:p>
    <w:p w:rsidR="00080F92" w:rsidRPr="00B26EA7" w:rsidRDefault="00080F92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 xml:space="preserve">Osvežava se stranica sa spiskom </w:t>
      </w:r>
      <w:r w:rsidR="0081070A" w:rsidRPr="00B26EA7">
        <w:rPr>
          <w:lang w:val="sr-Latn-BA"/>
        </w:rPr>
        <w:t>čitalaca</w:t>
      </w:r>
      <w:r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Izuzeci:</w:t>
      </w:r>
    </w:p>
    <w:p w:rsidR="007E0B43" w:rsidRPr="00B26EA7" w:rsidRDefault="00562041" w:rsidP="006D2FE2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 xml:space="preserve">Korisničko ime </w:t>
      </w:r>
      <w:r w:rsidR="006D2FE2" w:rsidRPr="00B26EA7">
        <w:rPr>
          <w:i/>
          <w:iCs/>
          <w:lang w:val="sr-Latn-BA"/>
        </w:rPr>
        <w:t>i/ili lozinka nisu validni</w:t>
      </w:r>
      <w:r w:rsidRPr="00B26EA7">
        <w:rPr>
          <w:lang w:val="sr-Latn-BA"/>
        </w:rPr>
        <w:t>] Prikazuje se poruka o odgovarajućoj greški na formi za kreiranje novog korisničkog naloga.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562041" w:rsidP="00B26EA7">
      <w:pPr>
        <w:pStyle w:val="BodyText"/>
        <w:rPr>
          <w:lang w:val="sr-Latn-BA"/>
        </w:rPr>
      </w:pPr>
      <w:r w:rsidRPr="00B26EA7">
        <w:rPr>
          <w:lang w:val="sr-Latn-BA"/>
        </w:rPr>
        <w:t>Kreiran je novi korisnički nalog.</w:t>
      </w:r>
    </w:p>
    <w:p w:rsidR="00786068" w:rsidRPr="00B26EA7" w:rsidRDefault="003D60F1" w:rsidP="0081070A">
      <w:pPr>
        <w:pStyle w:val="Heading2"/>
        <w:rPr>
          <w:lang w:val="sr-Latn-BA"/>
        </w:rPr>
      </w:pPr>
      <w:bookmarkStart w:id="39" w:name="_Toc163018912"/>
      <w:bookmarkStart w:id="40" w:name="_Toc119502157"/>
      <w:r w:rsidRPr="00B26EA7">
        <w:rPr>
          <w:lang w:val="sr-Latn-BA"/>
        </w:rPr>
        <w:t>Brisanje postojećeg č</w:t>
      </w:r>
      <w:bookmarkEnd w:id="39"/>
      <w:r w:rsidR="0081070A" w:rsidRPr="00B26EA7">
        <w:rPr>
          <w:lang w:val="sr-Latn-BA"/>
        </w:rPr>
        <w:t>itaoca</w:t>
      </w:r>
      <w:bookmarkEnd w:id="40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D14007" w:rsidP="0081070A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Brisanje korisničkog naloga i podataka za postojećeg </w:t>
      </w:r>
      <w:r w:rsidR="0081070A" w:rsidRPr="00B26EA7">
        <w:rPr>
          <w:lang w:val="sr-Latn-BA"/>
        </w:rPr>
        <w:t>čitaoca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7C4972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90327F" w:rsidP="007E0B4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7E0B43" w:rsidRPr="00B26EA7" w:rsidRDefault="0081070A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5E1391" w:rsidRPr="00B26EA7">
        <w:rPr>
          <w:lang w:val="sr-Latn-BA"/>
        </w:rPr>
        <w:t xml:space="preserve"> bira opciju za prikaz spiska </w:t>
      </w:r>
      <w:r w:rsidRPr="00B26EA7">
        <w:rPr>
          <w:lang w:val="sr-Latn-BA"/>
        </w:rPr>
        <w:t>čitalaca</w:t>
      </w:r>
      <w:r w:rsidR="005E1391" w:rsidRPr="00B26EA7">
        <w:rPr>
          <w:lang w:val="sr-Latn-BA"/>
        </w:rPr>
        <w:t>.</w:t>
      </w:r>
    </w:p>
    <w:p w:rsidR="005E1391" w:rsidRPr="00B26EA7" w:rsidRDefault="005E1391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81070A" w:rsidRPr="00B26EA7">
        <w:rPr>
          <w:lang w:val="sr-Latn-BA"/>
        </w:rPr>
        <w:t>čitaocima</w:t>
      </w:r>
      <w:r w:rsidRPr="00B26EA7">
        <w:rPr>
          <w:lang w:val="sr-Latn-BA"/>
        </w:rPr>
        <w:t>.</w:t>
      </w:r>
    </w:p>
    <w:p w:rsidR="005E1391" w:rsidRPr="00B26EA7" w:rsidRDefault="0081070A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5E1391" w:rsidRPr="00B26EA7">
        <w:rPr>
          <w:lang w:val="sr-Latn-BA"/>
        </w:rPr>
        <w:t xml:space="preserve"> bira opciju za bris</w:t>
      </w:r>
      <w:r w:rsidRPr="00B26EA7">
        <w:rPr>
          <w:lang w:val="sr-Latn-BA"/>
        </w:rPr>
        <w:t>anje određenog čitaoca</w:t>
      </w:r>
      <w:r w:rsidR="005E1391" w:rsidRPr="00B26EA7">
        <w:rPr>
          <w:lang w:val="sr-Latn-BA"/>
        </w:rPr>
        <w:t>.</w:t>
      </w:r>
    </w:p>
    <w:p w:rsidR="005E1391" w:rsidRPr="00B26EA7" w:rsidRDefault="005E1391" w:rsidP="005E1391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Prikazuje se poruka kojom se zahteva potvrda brisanja.</w:t>
      </w:r>
    </w:p>
    <w:p w:rsidR="005E1391" w:rsidRPr="00B26EA7" w:rsidRDefault="0081070A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5E1391" w:rsidRPr="00B26EA7">
        <w:rPr>
          <w:lang w:val="sr-Latn-BA"/>
        </w:rPr>
        <w:t xml:space="preserve"> potvrđuje da želi da obriše odgovarajućeg č</w:t>
      </w:r>
      <w:r w:rsidRPr="00B26EA7">
        <w:rPr>
          <w:lang w:val="sr-Latn-BA"/>
        </w:rPr>
        <w:t>itaoca</w:t>
      </w:r>
      <w:r w:rsidR="005E1391" w:rsidRPr="00B26EA7">
        <w:rPr>
          <w:lang w:val="sr-Latn-BA"/>
        </w:rPr>
        <w:t>.</w:t>
      </w:r>
    </w:p>
    <w:p w:rsidR="005E1391" w:rsidRPr="00B26EA7" w:rsidRDefault="005E1391" w:rsidP="005E1391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Osvežava se stranica sa spiskom članova.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90327F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5E1391" w:rsidP="00ED1AF0">
      <w:pPr>
        <w:pStyle w:val="BodyText"/>
        <w:rPr>
          <w:lang w:val="sr-Latn-BA"/>
        </w:rPr>
      </w:pPr>
      <w:r w:rsidRPr="00B26EA7">
        <w:rPr>
          <w:lang w:val="sr-Latn-BA"/>
        </w:rPr>
        <w:t>Korisnički nalog i podaci za izabranog č</w:t>
      </w:r>
      <w:r w:rsidR="0081070A" w:rsidRPr="00B26EA7">
        <w:rPr>
          <w:lang w:val="sr-Latn-BA"/>
        </w:rPr>
        <w:t xml:space="preserve">itaoca </w:t>
      </w:r>
      <w:r w:rsidRPr="00B26EA7">
        <w:rPr>
          <w:lang w:val="sr-Latn-BA"/>
        </w:rPr>
        <w:t>su obrisani</w:t>
      </w:r>
      <w:r w:rsidR="0090327F" w:rsidRPr="00B26EA7">
        <w:rPr>
          <w:lang w:val="sr-Latn-BA"/>
        </w:rPr>
        <w:t>.</w:t>
      </w:r>
    </w:p>
    <w:p w:rsidR="00ED1AF0" w:rsidRPr="00B26EA7" w:rsidRDefault="003F5710" w:rsidP="003F5710">
      <w:pPr>
        <w:pStyle w:val="Heading2"/>
        <w:rPr>
          <w:lang w:val="sr-Latn-BA"/>
        </w:rPr>
      </w:pPr>
      <w:bookmarkStart w:id="41" w:name="_Toc119502158"/>
      <w:r w:rsidRPr="00B26EA7">
        <w:rPr>
          <w:lang w:val="sr-Latn-BA"/>
        </w:rPr>
        <w:t xml:space="preserve">Dodavanje </w:t>
      </w:r>
      <w:r w:rsidR="00ED1AF0" w:rsidRPr="00B26EA7">
        <w:rPr>
          <w:lang w:val="sr-Latn-BA"/>
        </w:rPr>
        <w:t xml:space="preserve">knjige </w:t>
      </w:r>
      <w:r w:rsidRPr="00B26EA7">
        <w:rPr>
          <w:lang w:val="sr-Latn-BA"/>
        </w:rPr>
        <w:t>na listu za čitanje</w:t>
      </w:r>
      <w:bookmarkEnd w:id="41"/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ED1AF0" w:rsidRPr="00B26EA7" w:rsidRDefault="00ED1AF0" w:rsidP="00ED1AF0">
      <w:pPr>
        <w:pStyle w:val="BodyText"/>
        <w:rPr>
          <w:lang w:val="sr-Latn-BA"/>
        </w:rPr>
      </w:pPr>
      <w:r w:rsidRPr="00B26EA7">
        <w:rPr>
          <w:lang w:val="sr-Latn-BA"/>
        </w:rPr>
        <w:t>Dodavanje dostupnih knjiga na TBR listu.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ED1AF0" w:rsidRPr="00B26EA7" w:rsidRDefault="00ED1AF0" w:rsidP="00ED1AF0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ED1AF0" w:rsidRPr="00B26EA7" w:rsidRDefault="00A55D8C" w:rsidP="00ED1AF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je prijavljen na sistem</w:t>
      </w:r>
      <w:r w:rsidR="00ED1AF0" w:rsidRPr="00B26EA7">
        <w:rPr>
          <w:color w:val="000000" w:themeColor="text1"/>
          <w:lang w:val="sr-Latn-BA"/>
        </w:rPr>
        <w:t>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knjigu o kojoj želi da vidi stranicu sa više informacija.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više informacija o knjizi.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aktivira komandu </w:t>
      </w:r>
      <w:r w:rsidRPr="00B26EA7">
        <w:rPr>
          <w:i/>
          <w:iCs/>
          <w:color w:val="000000" w:themeColor="text1"/>
          <w:lang w:val="sr-Latn-BA"/>
        </w:rPr>
        <w:t>Dodaj na TBR listu.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Ažurira se korisnikova TBR lista.</w:t>
      </w:r>
    </w:p>
    <w:p w:rsidR="00ED1AF0" w:rsidRPr="00B26EA7" w:rsidRDefault="00A55D8C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Izuzeci:</w:t>
      </w:r>
    </w:p>
    <w:p w:rsidR="00ED1AF0" w:rsidRPr="00B26EA7" w:rsidRDefault="00ED1AF0" w:rsidP="00ED1AF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</w:t>
      </w:r>
      <w:r w:rsidRPr="00B26EA7">
        <w:rPr>
          <w:lang w:val="sr-Latn-BA"/>
        </w:rPr>
        <w:t>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ED1AF0" w:rsidRPr="00B26EA7" w:rsidRDefault="00ED1AF0" w:rsidP="001E60CA">
      <w:pPr>
        <w:pStyle w:val="BodyText"/>
        <w:rPr>
          <w:lang w:val="sr-Latn-BA"/>
        </w:rPr>
      </w:pPr>
      <w:r w:rsidRPr="00B26EA7">
        <w:rPr>
          <w:lang w:val="sr-Latn-BA"/>
        </w:rPr>
        <w:t>Tekuća stranica je glavna stranica veb aplikacije.</w:t>
      </w:r>
    </w:p>
    <w:p w:rsidR="00A55D8C" w:rsidRPr="00B26EA7" w:rsidRDefault="00ED1AF0" w:rsidP="003F5710">
      <w:pPr>
        <w:pStyle w:val="Heading2"/>
        <w:rPr>
          <w:lang w:val="sr-Latn-BA"/>
        </w:rPr>
      </w:pPr>
      <w:bookmarkStart w:id="42" w:name="_Toc119502159"/>
      <w:r w:rsidRPr="00B26EA7">
        <w:rPr>
          <w:lang w:val="sr-Latn-BA"/>
        </w:rPr>
        <w:t>Uklanjanje knjige sa liste za čitanje</w:t>
      </w:r>
      <w:bookmarkEnd w:id="42"/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lang w:val="sr-Latn-BA"/>
        </w:rPr>
        <w:t>Uklanjanje  knjiga sa TBR liste.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A55D8C" w:rsidRPr="00B26EA7" w:rsidRDefault="00A55D8C" w:rsidP="00A55D8C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je prijavljen na sistem.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opciju za prikaz TBR liste.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TBR listom.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aktivira komandu </w:t>
      </w:r>
      <w:r w:rsidRPr="00B26EA7">
        <w:rPr>
          <w:i/>
          <w:iCs/>
          <w:color w:val="000000" w:themeColor="text1"/>
          <w:lang w:val="sr-Latn-BA"/>
        </w:rPr>
        <w:t>Ukloni sa TBR liste.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Ažurira se korisnikova TBR lista.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</w:t>
      </w:r>
      <w:r w:rsidRPr="00B26EA7">
        <w:rPr>
          <w:lang w:val="sr-Latn-BA"/>
        </w:rPr>
        <w:t>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TBR listom.</w:t>
      </w:r>
    </w:p>
    <w:p w:rsidR="003F5710" w:rsidRPr="00B26EA7" w:rsidRDefault="00A55D8C" w:rsidP="003F5710">
      <w:pPr>
        <w:pStyle w:val="Heading2"/>
        <w:rPr>
          <w:lang w:val="sr-Latn-BA"/>
        </w:rPr>
      </w:pPr>
      <w:bookmarkStart w:id="43" w:name="_Toc119502160"/>
      <w:r w:rsidRPr="00B26EA7">
        <w:rPr>
          <w:lang w:val="sr-Latn-BA"/>
        </w:rPr>
        <w:t>Prikaz liste za čitanje</w:t>
      </w:r>
      <w:bookmarkEnd w:id="43"/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F5710" w:rsidRPr="00B26EA7" w:rsidRDefault="00A55D8C" w:rsidP="003F5710">
      <w:pPr>
        <w:pStyle w:val="BodyText"/>
        <w:rPr>
          <w:lang w:val="sr-Latn-BA"/>
        </w:rPr>
      </w:pPr>
      <w:r w:rsidRPr="00B26EA7">
        <w:rPr>
          <w:lang w:val="sr-Latn-BA"/>
        </w:rPr>
        <w:t>Prikaz stranice sa</w:t>
      </w:r>
      <w:r w:rsidR="00ED1AF0" w:rsidRPr="00B26EA7">
        <w:rPr>
          <w:lang w:val="sr-Latn-BA"/>
        </w:rPr>
        <w:t xml:space="preserve"> TBR list</w:t>
      </w:r>
      <w:r w:rsidRPr="00B26EA7">
        <w:rPr>
          <w:lang w:val="sr-Latn-BA"/>
        </w:rPr>
        <w:t>om</w:t>
      </w:r>
      <w:r w:rsidR="003F5710" w:rsidRPr="00B26EA7">
        <w:rPr>
          <w:lang w:val="sr-Latn-BA"/>
        </w:rPr>
        <w:t>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F5710" w:rsidRPr="00B26EA7" w:rsidRDefault="003F5710" w:rsidP="003F5710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F5710" w:rsidRPr="00B26EA7" w:rsidRDefault="00A55D8C" w:rsidP="003F571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je prijavljen na sistem</w:t>
      </w:r>
      <w:r w:rsidR="003F5710" w:rsidRPr="00B26EA7">
        <w:rPr>
          <w:color w:val="000000" w:themeColor="text1"/>
          <w:lang w:val="sr-Latn-BA"/>
        </w:rPr>
        <w:t>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F5710" w:rsidRPr="00B26EA7" w:rsidRDefault="003F5710" w:rsidP="00A55D8C">
      <w:pPr>
        <w:pStyle w:val="BodyText"/>
        <w:numPr>
          <w:ilvl w:val="0"/>
          <w:numId w:val="35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na glavnoj stranici bira </w:t>
      </w:r>
      <w:r w:rsidR="00B56F88" w:rsidRPr="00B26EA7">
        <w:rPr>
          <w:color w:val="000000" w:themeColor="text1"/>
          <w:lang w:val="sr-Latn-BA"/>
        </w:rPr>
        <w:t>opciju za prikaz TBR liste</w:t>
      </w:r>
      <w:r w:rsidRPr="00B26EA7">
        <w:rPr>
          <w:color w:val="000000" w:themeColor="text1"/>
          <w:lang w:val="sr-Latn-BA"/>
        </w:rPr>
        <w:t>.</w:t>
      </w:r>
    </w:p>
    <w:p w:rsidR="003F5710" w:rsidRPr="00B26EA7" w:rsidRDefault="003F5710" w:rsidP="00A55D8C">
      <w:pPr>
        <w:pStyle w:val="BodyText"/>
        <w:numPr>
          <w:ilvl w:val="0"/>
          <w:numId w:val="35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Prikazuje se stranica sa </w:t>
      </w:r>
      <w:r w:rsidR="00B56F88" w:rsidRPr="00B26EA7">
        <w:rPr>
          <w:color w:val="000000" w:themeColor="text1"/>
          <w:lang w:val="sr-Latn-BA"/>
        </w:rPr>
        <w:t>TBR listom</w:t>
      </w:r>
      <w:r w:rsidRPr="00B26EA7">
        <w:rPr>
          <w:color w:val="000000" w:themeColor="text1"/>
          <w:lang w:val="sr-Latn-BA"/>
        </w:rPr>
        <w:t>.</w:t>
      </w:r>
    </w:p>
    <w:p w:rsidR="003F5710" w:rsidRPr="00B26EA7" w:rsidRDefault="00A55D8C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3F5710" w:rsidRPr="00B26EA7" w:rsidRDefault="003F5710" w:rsidP="003F571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</w:t>
      </w:r>
      <w:r w:rsidRPr="00B26EA7">
        <w:rPr>
          <w:lang w:val="sr-Latn-BA"/>
        </w:rPr>
        <w:t>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3F5710" w:rsidRPr="00B26EA7" w:rsidRDefault="003F5710" w:rsidP="00B56F8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Tekuća stranica je </w:t>
      </w:r>
      <w:r w:rsidR="00B56F88" w:rsidRPr="00B26EA7">
        <w:rPr>
          <w:lang w:val="sr-Latn-BA"/>
        </w:rPr>
        <w:t>stranica sa TBR listom</w:t>
      </w:r>
      <w:r w:rsidRPr="00B26EA7">
        <w:rPr>
          <w:lang w:val="sr-Latn-BA"/>
        </w:rPr>
        <w:t>.</w:t>
      </w:r>
    </w:p>
    <w:p w:rsidR="008839C8" w:rsidRPr="00B26EA7" w:rsidRDefault="008839C8" w:rsidP="008839C8">
      <w:pPr>
        <w:pStyle w:val="Heading2"/>
        <w:rPr>
          <w:lang w:val="sr-Latn-BA"/>
        </w:rPr>
      </w:pPr>
      <w:bookmarkStart w:id="44" w:name="_Toc119502161"/>
      <w:r w:rsidRPr="00B26EA7">
        <w:rPr>
          <w:lang w:val="sr-Latn-BA"/>
        </w:rPr>
        <w:lastRenderedPageBreak/>
        <w:t>Statistički prikaz aktivnosti</w:t>
      </w:r>
      <w:bookmarkEnd w:id="44"/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Pristup statističkom prikazu čitanja u protekloj nedelji.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Korisnik je unosio broj pročitanih stanica.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8839C8" w:rsidRPr="00B26EA7" w:rsidRDefault="008839C8" w:rsidP="008839C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Korisnik prijavljivanje sa bilo koje stranice portala pristupa stranici o statističkom prikazu.</w:t>
      </w:r>
    </w:p>
    <w:p w:rsidR="008839C8" w:rsidRPr="00B26EA7" w:rsidRDefault="008839C8" w:rsidP="008839C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Prikazuje se stranica sa statističkim prikazom.</w:t>
      </w:r>
    </w:p>
    <w:p w:rsidR="008839C8" w:rsidRPr="00B26EA7" w:rsidRDefault="008839C8" w:rsidP="006A297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 xml:space="preserve">Korisnik unosi </w:t>
      </w:r>
      <w:r w:rsidR="006A2978" w:rsidRPr="00B26EA7">
        <w:rPr>
          <w:lang w:val="sr-Latn-BA"/>
        </w:rPr>
        <w:t>broj stranica koje je pročitao tog dana</w:t>
      </w:r>
      <w:r w:rsidRPr="00B26EA7">
        <w:rPr>
          <w:lang w:val="sr-Latn-BA"/>
        </w:rPr>
        <w:t xml:space="preserve">, te nakon toga aktivira komandu </w:t>
      </w:r>
      <w:r w:rsidRPr="00B26EA7">
        <w:rPr>
          <w:i/>
          <w:iCs/>
          <w:lang w:val="sr-Latn-BA"/>
        </w:rPr>
        <w:t>Pri</w:t>
      </w:r>
      <w:r w:rsidR="006A2978" w:rsidRPr="00B26EA7">
        <w:rPr>
          <w:i/>
          <w:iCs/>
          <w:lang w:val="sr-Latn-BA"/>
        </w:rPr>
        <w:t>kaži</w:t>
      </w:r>
      <w:r w:rsidRPr="00B26EA7">
        <w:rPr>
          <w:lang w:val="sr-Latn-BA"/>
        </w:rPr>
        <w:t>.</w:t>
      </w:r>
    </w:p>
    <w:p w:rsidR="008839C8" w:rsidRPr="00B26EA7" w:rsidRDefault="008839C8" w:rsidP="006A297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 xml:space="preserve">Uneti podaci se proveravaju [izuzetak: </w:t>
      </w:r>
      <w:r w:rsidR="006A2978" w:rsidRPr="00B26EA7">
        <w:rPr>
          <w:i/>
          <w:iCs/>
          <w:lang w:val="sr-Latn-BA"/>
        </w:rPr>
        <w:t>negativan broj stranica</w:t>
      </w:r>
      <w:r w:rsidRPr="00B26EA7">
        <w:rPr>
          <w:lang w:val="sr-Latn-BA"/>
        </w:rPr>
        <w:t>].</w:t>
      </w:r>
    </w:p>
    <w:p w:rsidR="006A2978" w:rsidRPr="00B26EA7" w:rsidRDefault="006A2978" w:rsidP="006A297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Uneti podatak se čuva u</w:t>
      </w:r>
      <w:r w:rsidRPr="00B26EA7">
        <w:rPr>
          <w:color w:val="000000" w:themeColor="text1"/>
          <w:lang w:val="sr-Latn-BA"/>
        </w:rPr>
        <w:t xml:space="preserve"> bazi podataka.</w:t>
      </w:r>
    </w:p>
    <w:p w:rsidR="008839C8" w:rsidRPr="00B26EA7" w:rsidRDefault="006A2978" w:rsidP="008839C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Stranica se osvežava i korisnik može videti statistički prikaz.</w:t>
      </w:r>
    </w:p>
    <w:p w:rsidR="008839C8" w:rsidRPr="00B26EA7" w:rsidRDefault="00A55D8C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8839C8" w:rsidRPr="00B26EA7" w:rsidRDefault="008839C8" w:rsidP="006A297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="006A2978" w:rsidRPr="00B26EA7">
        <w:rPr>
          <w:i/>
          <w:iCs/>
          <w:lang w:val="sr-Latn-BA"/>
        </w:rPr>
        <w:t>Negativan broj stanica</w:t>
      </w:r>
      <w:r w:rsidRPr="00B26EA7">
        <w:rPr>
          <w:lang w:val="sr-Latn-BA"/>
        </w:rPr>
        <w:t xml:space="preserve">] Prikazuje se obaveštenje na </w:t>
      </w:r>
      <w:r w:rsidR="006A2978" w:rsidRPr="00B26EA7">
        <w:rPr>
          <w:lang w:val="sr-Latn-BA"/>
        </w:rPr>
        <w:t>stranici za statistički prikaz</w:t>
      </w:r>
      <w:r w:rsidRPr="00B26EA7">
        <w:rPr>
          <w:lang w:val="sr-Latn-BA"/>
        </w:rPr>
        <w:t>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8839C8" w:rsidRPr="00B26EA7" w:rsidRDefault="008839C8" w:rsidP="00B26EA7">
      <w:pPr>
        <w:pStyle w:val="BodyText"/>
        <w:rPr>
          <w:lang w:val="sr-Latn-BA"/>
        </w:rPr>
      </w:pPr>
      <w:r w:rsidRPr="00B26EA7">
        <w:rPr>
          <w:lang w:val="sr-Latn-BA"/>
        </w:rPr>
        <w:t>Korisnik</w:t>
      </w:r>
      <w:r w:rsidR="006A2978" w:rsidRPr="00B26EA7">
        <w:rPr>
          <w:lang w:val="sr-Latn-BA"/>
        </w:rPr>
        <w:t xml:space="preserve"> </w:t>
      </w:r>
      <w:r w:rsidRPr="00B26EA7">
        <w:rPr>
          <w:lang w:val="sr-Latn-BA"/>
        </w:rPr>
        <w:t>ima pristup s</w:t>
      </w:r>
      <w:r w:rsidR="006A2978" w:rsidRPr="00B26EA7">
        <w:rPr>
          <w:lang w:val="sr-Latn-BA"/>
        </w:rPr>
        <w:t>tatističkom prikazu na osnovu unetih podataka</w:t>
      </w:r>
      <w:r w:rsidRPr="00B26EA7">
        <w:rPr>
          <w:lang w:val="sr-Latn-BA"/>
        </w:rPr>
        <w:t>.</w:t>
      </w:r>
    </w:p>
    <w:p w:rsidR="006E5E1D" w:rsidRPr="00B26EA7" w:rsidRDefault="006E5E1D" w:rsidP="006E5E1D">
      <w:pPr>
        <w:pStyle w:val="Heading1"/>
        <w:rPr>
          <w:lang w:val="sr-Latn-BA"/>
        </w:rPr>
      </w:pPr>
      <w:bookmarkStart w:id="45" w:name="_Toc163018916"/>
      <w:bookmarkStart w:id="46" w:name="_Toc119502162"/>
      <w:r w:rsidRPr="00B26EA7">
        <w:rPr>
          <w:lang w:val="sr-Latn-BA"/>
        </w:rPr>
        <w:t>Dodatni zahtevi</w:t>
      </w:r>
      <w:bookmarkEnd w:id="45"/>
      <w:bookmarkEnd w:id="46"/>
    </w:p>
    <w:p w:rsidR="00834900" w:rsidRPr="00B26EA7" w:rsidRDefault="00132780" w:rsidP="00834900">
      <w:pPr>
        <w:pStyle w:val="Heading2"/>
        <w:rPr>
          <w:lang w:val="sr-Latn-BA"/>
        </w:rPr>
      </w:pPr>
      <w:bookmarkStart w:id="47" w:name="_Toc163018917"/>
      <w:bookmarkStart w:id="48" w:name="_Toc119502163"/>
      <w:r w:rsidRPr="00B26EA7">
        <w:rPr>
          <w:lang w:val="sr-Latn-BA"/>
        </w:rPr>
        <w:t>Funkcionalnost</w:t>
      </w:r>
      <w:bookmarkEnd w:id="47"/>
      <w:bookmarkEnd w:id="48"/>
    </w:p>
    <w:p w:rsidR="006E5E1D" w:rsidRPr="00B26EA7" w:rsidRDefault="00132780" w:rsidP="00132780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funkcionalni zahtevi koji su zajednički za više slučajeva korišćenja</w:t>
      </w:r>
      <w:r w:rsidR="006E5E1D" w:rsidRPr="00B26EA7">
        <w:rPr>
          <w:lang w:val="sr-Latn-BA"/>
        </w:rPr>
        <w:t>.</w:t>
      </w:r>
    </w:p>
    <w:p w:rsidR="00167FDF" w:rsidRPr="00B26EA7" w:rsidRDefault="00504066" w:rsidP="00DD0501">
      <w:pPr>
        <w:pStyle w:val="BodyText"/>
        <w:rPr>
          <w:lang w:val="sr-Latn-BA"/>
        </w:rPr>
      </w:pPr>
      <w:r w:rsidRPr="00B26EA7">
        <w:rPr>
          <w:lang w:val="sr-Latn-BA"/>
        </w:rPr>
        <w:t>Bookshelf veb aplikacija</w:t>
      </w:r>
      <w:r w:rsidR="00167FDF" w:rsidRPr="00B26EA7">
        <w:rPr>
          <w:lang w:val="sr-Latn-BA"/>
        </w:rPr>
        <w:t xml:space="preserve"> </w:t>
      </w:r>
      <w:r w:rsidR="00DD0501" w:rsidRPr="00B26EA7">
        <w:rPr>
          <w:lang w:val="sr-Latn-BA"/>
        </w:rPr>
        <w:t>ne zahteva nikakve dodatne funkcionalnosti</w:t>
      </w:r>
      <w:r w:rsidR="00167FDF" w:rsidRPr="00B26EA7">
        <w:rPr>
          <w:lang w:val="sr-Latn-BA"/>
        </w:rPr>
        <w:t>.</w:t>
      </w:r>
    </w:p>
    <w:p w:rsidR="00834900" w:rsidRPr="00B26EA7" w:rsidRDefault="00834900" w:rsidP="00834900">
      <w:pPr>
        <w:pStyle w:val="Heading2"/>
        <w:rPr>
          <w:lang w:val="sr-Latn-BA"/>
        </w:rPr>
      </w:pPr>
      <w:bookmarkStart w:id="49" w:name="_Toc163018918"/>
      <w:bookmarkStart w:id="50" w:name="_Toc119502164"/>
      <w:r w:rsidRPr="00B26EA7">
        <w:rPr>
          <w:lang w:val="sr-Latn-BA"/>
        </w:rPr>
        <w:t>Upotrebivost</w:t>
      </w:r>
      <w:bookmarkEnd w:id="49"/>
      <w:bookmarkEnd w:id="50"/>
    </w:p>
    <w:p w:rsidR="00834900" w:rsidRPr="00B26EA7" w:rsidRDefault="00132780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</w:t>
      </w:r>
      <w:r w:rsidR="00E41E1D" w:rsidRPr="00B26EA7">
        <w:rPr>
          <w:lang w:val="sr-Latn-BA"/>
        </w:rPr>
        <w:t xml:space="preserve"> koji su vezani za, ili utiču na </w:t>
      </w:r>
      <w:r w:rsidRPr="00B26EA7">
        <w:rPr>
          <w:lang w:val="sr-Latn-BA"/>
        </w:rPr>
        <w:t>upotrebivosti sistema koji se razvija.</w:t>
      </w:r>
    </w:p>
    <w:p w:rsidR="001517F6" w:rsidRPr="00B26EA7" w:rsidRDefault="001517F6" w:rsidP="001517F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Korisnički interfejs prilagođen korisniku:</w:t>
      </w:r>
    </w:p>
    <w:p w:rsidR="001517F6" w:rsidRPr="00B26EA7" w:rsidRDefault="00F220C7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Korisnički interfejs </w:t>
      </w:r>
      <w:r w:rsidR="00504066" w:rsidRPr="00B26EA7">
        <w:rPr>
          <w:lang w:val="sr-Latn-BA"/>
        </w:rPr>
        <w:t>Bookshelf veb aplikacije</w:t>
      </w:r>
      <w:r w:rsidRPr="00B26EA7">
        <w:rPr>
          <w:lang w:val="sr-Latn-BA"/>
        </w:rPr>
        <w:t xml:space="preserve"> će biti dizajniran tako da bude omogućeno jednostavno i intuitivno korišćenje bez potrebe za organizovanjem dodatne obuke. </w:t>
      </w:r>
    </w:p>
    <w:p w:rsidR="00834900" w:rsidRPr="00B26EA7" w:rsidRDefault="00834900" w:rsidP="00834900">
      <w:pPr>
        <w:pStyle w:val="Heading2"/>
        <w:rPr>
          <w:lang w:val="sr-Latn-BA"/>
        </w:rPr>
      </w:pPr>
      <w:bookmarkStart w:id="51" w:name="_Toc163018919"/>
      <w:bookmarkStart w:id="52" w:name="_Toc119502165"/>
      <w:r w:rsidRPr="00B26EA7">
        <w:rPr>
          <w:lang w:val="sr-Latn-BA"/>
        </w:rPr>
        <w:t>Pouzdanost</w:t>
      </w:r>
      <w:bookmarkEnd w:id="51"/>
      <w:bookmarkEnd w:id="52"/>
    </w:p>
    <w:p w:rsidR="00834900" w:rsidRPr="00B26EA7" w:rsidRDefault="00E41E1D" w:rsidP="00834900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 u pogledu pouzdanosti sistema koji se razvija.</w:t>
      </w:r>
    </w:p>
    <w:p w:rsidR="001517F6" w:rsidRPr="00B26EA7" w:rsidRDefault="001517F6" w:rsidP="001517F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Dostupnost:</w:t>
      </w:r>
    </w:p>
    <w:p w:rsidR="001517F6" w:rsidRPr="00B26EA7" w:rsidRDefault="001F4F4A" w:rsidP="00456A20">
      <w:pPr>
        <w:pStyle w:val="BodyText"/>
        <w:rPr>
          <w:lang w:val="sr-Latn-BA"/>
        </w:rPr>
      </w:pPr>
      <w:r w:rsidRPr="00B26EA7">
        <w:rPr>
          <w:lang w:val="sr-Latn-BA"/>
        </w:rPr>
        <w:t>Bookshelf veb aplikacija</w:t>
      </w:r>
      <w:r w:rsidR="00456A20" w:rsidRPr="00B26EA7">
        <w:rPr>
          <w:lang w:val="sr-Latn-BA"/>
        </w:rPr>
        <w:t xml:space="preserve"> će biti dostupan 24 časa dnevno, 7 dana u nedelji. Vreme kada portal nije dostupan ne sme da pređe 10%.</w:t>
      </w:r>
    </w:p>
    <w:p w:rsidR="001517F6" w:rsidRPr="00B26EA7" w:rsidRDefault="001517F6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Srednje vreme između otkaza:</w:t>
      </w:r>
    </w:p>
    <w:p w:rsidR="001517F6" w:rsidRPr="00B26EA7" w:rsidRDefault="00456A20" w:rsidP="00456A20">
      <w:pPr>
        <w:pStyle w:val="BodyText"/>
        <w:rPr>
          <w:lang w:val="sr-Latn-BA"/>
        </w:rPr>
      </w:pPr>
      <w:r w:rsidRPr="00B26EA7">
        <w:rPr>
          <w:lang w:val="sr-Latn-BA"/>
        </w:rPr>
        <w:t>Srednje vreme između dva sukcesivna otkaza ne sme da padne ispod 120 sati.</w:t>
      </w:r>
    </w:p>
    <w:p w:rsidR="00834900" w:rsidRPr="00B26EA7" w:rsidRDefault="00834900" w:rsidP="00834900">
      <w:pPr>
        <w:pStyle w:val="Heading2"/>
        <w:rPr>
          <w:lang w:val="sr-Latn-BA"/>
        </w:rPr>
      </w:pPr>
      <w:bookmarkStart w:id="53" w:name="_Toc163018920"/>
      <w:bookmarkStart w:id="54" w:name="_Toc119502166"/>
      <w:r w:rsidRPr="00B26EA7">
        <w:rPr>
          <w:lang w:val="sr-Latn-BA"/>
        </w:rPr>
        <w:t>Performanse</w:t>
      </w:r>
      <w:bookmarkEnd w:id="53"/>
      <w:bookmarkEnd w:id="54"/>
    </w:p>
    <w:p w:rsidR="00834900" w:rsidRPr="00B26EA7" w:rsidRDefault="00E41E1D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 koji definišu željene performanse sistema koji se razvija.</w:t>
      </w:r>
    </w:p>
    <w:p w:rsidR="001517F6" w:rsidRPr="00B26EA7" w:rsidRDefault="001517F6" w:rsidP="001517F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Broj korisnika koji simultano pristupaju:</w:t>
      </w:r>
    </w:p>
    <w:p w:rsidR="001517F6" w:rsidRPr="00B26EA7" w:rsidRDefault="00504066" w:rsidP="00037080">
      <w:pPr>
        <w:pStyle w:val="BodyText"/>
        <w:rPr>
          <w:lang w:val="sr-Latn-BA"/>
        </w:rPr>
      </w:pPr>
      <w:r w:rsidRPr="00B26EA7">
        <w:rPr>
          <w:lang w:val="sr-Latn-BA"/>
        </w:rPr>
        <w:t>Sistem će da podrži do 100</w:t>
      </w:r>
      <w:r w:rsidR="00037080" w:rsidRPr="00B26EA7">
        <w:rPr>
          <w:lang w:val="sr-Latn-BA"/>
        </w:rPr>
        <w:t xml:space="preserve"> simultanih pristupa korisnika</w:t>
      </w:r>
      <w:r w:rsidR="00206198" w:rsidRPr="00B26EA7">
        <w:rPr>
          <w:lang w:val="sr-Latn-BA"/>
        </w:rPr>
        <w:t xml:space="preserve"> portalu</w:t>
      </w:r>
      <w:r w:rsidR="00037080" w:rsidRPr="00B26EA7">
        <w:rPr>
          <w:lang w:val="sr-Latn-BA"/>
        </w:rPr>
        <w:t>.</w:t>
      </w:r>
      <w:r w:rsidR="00F220C7" w:rsidRPr="00B26EA7">
        <w:rPr>
          <w:lang w:val="sr-Latn-BA"/>
        </w:rPr>
        <w:t xml:space="preserve"> </w:t>
      </w:r>
    </w:p>
    <w:p w:rsidR="001517F6" w:rsidRPr="00B26EA7" w:rsidRDefault="001517F6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 xml:space="preserve">Vreme odziva </w:t>
      </w:r>
      <w:r w:rsidR="00456A20" w:rsidRPr="00B26EA7">
        <w:rPr>
          <w:b/>
          <w:bCs/>
          <w:lang w:val="sr-Latn-BA"/>
        </w:rPr>
        <w:t xml:space="preserve">za pristup </w:t>
      </w:r>
      <w:r w:rsidRPr="00B26EA7">
        <w:rPr>
          <w:b/>
          <w:bCs/>
          <w:lang w:val="sr-Latn-BA"/>
        </w:rPr>
        <w:t>baz</w:t>
      </w:r>
      <w:r w:rsidR="00456A20" w:rsidRPr="00B26EA7">
        <w:rPr>
          <w:b/>
          <w:bCs/>
          <w:lang w:val="sr-Latn-BA"/>
        </w:rPr>
        <w:t>i</w:t>
      </w:r>
      <w:r w:rsidRPr="00B26EA7">
        <w:rPr>
          <w:b/>
          <w:bCs/>
          <w:lang w:val="sr-Latn-BA"/>
        </w:rPr>
        <w:t xml:space="preserve"> podataka:</w:t>
      </w:r>
    </w:p>
    <w:p w:rsidR="001517F6" w:rsidRPr="00B26EA7" w:rsidRDefault="00677488" w:rsidP="00677488">
      <w:pPr>
        <w:pStyle w:val="BodyText"/>
        <w:rPr>
          <w:lang w:val="sr-Latn-BA"/>
        </w:rPr>
      </w:pPr>
      <w:r w:rsidRPr="00B26EA7">
        <w:rPr>
          <w:lang w:val="sr-Latn-BA"/>
        </w:rPr>
        <w:t>Vreme potrebno za pristupanje bazi podataka u cilju izvršenje</w:t>
      </w:r>
      <w:r w:rsidR="00504066" w:rsidRPr="00B26EA7">
        <w:rPr>
          <w:lang w:val="sr-Latn-BA"/>
        </w:rPr>
        <w:t xml:space="preserve"> nekog upita ne sme da veće od </w:t>
      </w:r>
      <w:r w:rsidRPr="00B26EA7">
        <w:rPr>
          <w:lang w:val="sr-Latn-BA"/>
        </w:rPr>
        <w:t xml:space="preserve"> </w:t>
      </w:r>
      <w:r w:rsidR="00504066" w:rsidRPr="00B26EA7">
        <w:rPr>
          <w:lang w:val="sr-Latn-BA"/>
        </w:rPr>
        <w:t xml:space="preserve">7 </w:t>
      </w:r>
      <w:r w:rsidRPr="00B26EA7">
        <w:rPr>
          <w:lang w:val="sr-Latn-BA"/>
        </w:rPr>
        <w:t>sekundi.</w:t>
      </w:r>
    </w:p>
    <w:p w:rsidR="00834900" w:rsidRPr="00B26EA7" w:rsidRDefault="00E41E1D" w:rsidP="00E41E1D">
      <w:pPr>
        <w:pStyle w:val="Heading2"/>
        <w:rPr>
          <w:lang w:val="sr-Latn-BA"/>
        </w:rPr>
      </w:pPr>
      <w:bookmarkStart w:id="55" w:name="_Toc163018921"/>
      <w:bookmarkStart w:id="56" w:name="_Toc119502167"/>
      <w:r w:rsidRPr="00B26EA7">
        <w:rPr>
          <w:lang w:val="sr-Latn-BA"/>
        </w:rPr>
        <w:t>Podrška i održavanje</w:t>
      </w:r>
      <w:bookmarkEnd w:id="55"/>
      <w:bookmarkEnd w:id="56"/>
    </w:p>
    <w:p w:rsidR="00834900" w:rsidRPr="00B26EA7" w:rsidRDefault="00E41E1D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 koji treba da poboljšaju stepen podrške i mogućnost održavanja sistema koji se razvija.</w:t>
      </w:r>
    </w:p>
    <w:p w:rsidR="00114E2C" w:rsidRPr="00B26EA7" w:rsidRDefault="00553272" w:rsidP="00114E2C">
      <w:pPr>
        <w:pStyle w:val="BodyText"/>
        <w:rPr>
          <w:lang w:val="sr-Latn-BA"/>
        </w:rPr>
      </w:pPr>
      <w:r w:rsidRPr="00B26EA7">
        <w:rPr>
          <w:lang w:val="sr-Latn-BA"/>
        </w:rPr>
        <w:t>Bookshelf veb aplikacija</w:t>
      </w:r>
      <w:r w:rsidR="00114E2C" w:rsidRPr="00B26EA7">
        <w:rPr>
          <w:lang w:val="sr-Latn-BA"/>
        </w:rPr>
        <w:t xml:space="preserve"> ne zahteva posebnu podršku i održavanje.</w:t>
      </w:r>
    </w:p>
    <w:p w:rsidR="00834900" w:rsidRPr="00B26EA7" w:rsidRDefault="00834900" w:rsidP="00E41E1D">
      <w:pPr>
        <w:pStyle w:val="Heading2"/>
        <w:rPr>
          <w:lang w:val="sr-Latn-BA"/>
        </w:rPr>
      </w:pPr>
      <w:bookmarkStart w:id="57" w:name="_Toc163018922"/>
      <w:bookmarkStart w:id="58" w:name="_Toc119502168"/>
      <w:r w:rsidRPr="00B26EA7">
        <w:rPr>
          <w:lang w:val="sr-Latn-BA"/>
        </w:rPr>
        <w:t>Ograničenja</w:t>
      </w:r>
      <w:bookmarkEnd w:id="57"/>
      <w:bookmarkEnd w:id="58"/>
    </w:p>
    <w:p w:rsidR="00834900" w:rsidRPr="00B26EA7" w:rsidRDefault="00E41E1D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specificirana ograničenja kojih se treba pridržavati pri projektovanju sistema koji se razvija.</w:t>
      </w:r>
    </w:p>
    <w:p w:rsidR="00456A20" w:rsidRPr="00B26EA7" w:rsidRDefault="00A8646C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Hardverska platforma</w:t>
      </w:r>
      <w:r w:rsidR="00456A20" w:rsidRPr="00B26EA7">
        <w:rPr>
          <w:b/>
          <w:bCs/>
          <w:lang w:val="sr-Latn-BA"/>
        </w:rPr>
        <w:t>:</w:t>
      </w:r>
    </w:p>
    <w:p w:rsidR="00A8646C" w:rsidRPr="00B26EA7" w:rsidRDefault="00A8646C" w:rsidP="00553272">
      <w:pPr>
        <w:pStyle w:val="BodyText"/>
        <w:rPr>
          <w:lang w:val="sr-Latn-BA"/>
        </w:rPr>
      </w:pPr>
      <w:r w:rsidRPr="00B26EA7">
        <w:rPr>
          <w:lang w:val="sr-Latn-BA"/>
        </w:rPr>
        <w:t>Klijentski deo sistema treba da ima mogućnost izvršavanja na bilo kom PC računaru sa minimum</w:t>
      </w:r>
      <w:r w:rsidR="00553272" w:rsidRPr="00B26EA7">
        <w:rPr>
          <w:lang w:val="sr-Latn-BA"/>
        </w:rPr>
        <w:t xml:space="preserve"> Intel</w:t>
      </w:r>
      <w:r w:rsidRPr="00B26EA7">
        <w:rPr>
          <w:lang w:val="sr-Latn-BA"/>
        </w:rPr>
        <w:t xml:space="preserve"> </w:t>
      </w:r>
      <w:r w:rsidR="00553272" w:rsidRPr="00B26EA7">
        <w:rPr>
          <w:lang w:val="sr-Latn-BA"/>
        </w:rPr>
        <w:t>Core i3 ili AMD Ryzen 5 procesorom i 128 M</w:t>
      </w:r>
      <w:r w:rsidRPr="00B26EA7">
        <w:rPr>
          <w:lang w:val="sr-Latn-BA"/>
        </w:rPr>
        <w:t xml:space="preserve">B RAM memorije. </w:t>
      </w:r>
    </w:p>
    <w:p w:rsidR="00456A20" w:rsidRPr="00B26EA7" w:rsidRDefault="00A8646C" w:rsidP="00553272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Serverski deo sistema će raditi na PC računaru sa procesorom </w:t>
      </w:r>
      <w:r w:rsidR="00553272" w:rsidRPr="00B26EA7">
        <w:rPr>
          <w:lang w:val="sr-Latn-BA"/>
        </w:rPr>
        <w:t>Ryzen 5</w:t>
      </w:r>
      <w:r w:rsidRPr="00B26EA7">
        <w:rPr>
          <w:lang w:val="sr-Latn-BA"/>
        </w:rPr>
        <w:t xml:space="preserve"> i 1GB RAM memorije.</w:t>
      </w:r>
    </w:p>
    <w:p w:rsidR="00456A20" w:rsidRPr="00B26EA7" w:rsidRDefault="00456A20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Tipovi Web čitača:</w:t>
      </w:r>
    </w:p>
    <w:p w:rsidR="00834900" w:rsidRPr="00B26EA7" w:rsidRDefault="001C5F47" w:rsidP="00553272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Klijentski deo </w:t>
      </w:r>
      <w:r w:rsidR="00553272" w:rsidRPr="00B26EA7">
        <w:rPr>
          <w:lang w:val="sr-Latn-BA"/>
        </w:rPr>
        <w:t>Bookshelf veb aplikacije</w:t>
      </w:r>
      <w:r w:rsidRPr="00B26EA7">
        <w:rPr>
          <w:lang w:val="sr-Latn-BA"/>
        </w:rPr>
        <w:t xml:space="preserve"> će biti optimizovan za sledeće Web čitače: </w:t>
      </w:r>
      <w:r w:rsidR="00553272" w:rsidRPr="00B26EA7">
        <w:rPr>
          <w:lang w:val="sr-Latn-BA"/>
        </w:rPr>
        <w:t>Samsung internet 16.0</w:t>
      </w:r>
      <w:r w:rsidRPr="00B26EA7">
        <w:rPr>
          <w:lang w:val="sr-Latn-BA"/>
        </w:rPr>
        <w:t xml:space="preserve"> i noviji, Opera 8.0 i noviji, kao i Firefox</w:t>
      </w:r>
      <w:r w:rsidR="00167FDF" w:rsidRPr="00B26EA7">
        <w:rPr>
          <w:lang w:val="sr-Latn-BA"/>
        </w:rPr>
        <w:t xml:space="preserve"> (Mozilla).</w:t>
      </w:r>
    </w:p>
    <w:sectPr w:rsidR="00834900" w:rsidRPr="00B26EA7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AAB" w:rsidRDefault="003E3AAB">
      <w:r>
        <w:separator/>
      </w:r>
    </w:p>
  </w:endnote>
  <w:endnote w:type="continuationSeparator" w:id="0">
    <w:p w:rsidR="003E3AAB" w:rsidRDefault="003E3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A672E" w:rsidRDefault="005A672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08"/>
      <w:gridCol w:w="4050"/>
      <w:gridCol w:w="2628"/>
    </w:tblGrid>
    <w:tr w:rsidR="005A672E" w:rsidRPr="003372D3">
      <w:tc>
        <w:tcPr>
          <w:tcW w:w="2808" w:type="dxa"/>
          <w:tcBorders>
            <w:top w:val="nil"/>
            <w:left w:val="nil"/>
            <w:bottom w:val="nil"/>
            <w:right w:val="nil"/>
          </w:tcBorders>
        </w:tcPr>
        <w:p w:rsidR="005A672E" w:rsidRPr="003372D3" w:rsidRDefault="005A672E">
          <w:pPr>
            <w:ind w:right="360"/>
            <w:rPr>
              <w:lang w:val="sr-Latn-CS"/>
            </w:rPr>
          </w:pPr>
          <w:r w:rsidRPr="003372D3">
            <w:rPr>
              <w:lang w:val="sr-Latn-CS"/>
            </w:rPr>
            <w:t>Poverljivo</w:t>
          </w:r>
        </w:p>
      </w:tc>
      <w:tc>
        <w:tcPr>
          <w:tcW w:w="4050" w:type="dxa"/>
          <w:tcBorders>
            <w:top w:val="nil"/>
            <w:left w:val="nil"/>
            <w:bottom w:val="nil"/>
            <w:right w:val="nil"/>
          </w:tcBorders>
        </w:tcPr>
        <w:p w:rsidR="005A672E" w:rsidRPr="003372D3" w:rsidRDefault="005A672E" w:rsidP="0010732D">
          <w:pPr>
            <w:jc w:val="center"/>
            <w:rPr>
              <w:lang w:val="sr-Latn-CS"/>
            </w:rPr>
          </w:pPr>
          <w:r w:rsidRPr="003372D3">
            <w:rPr>
              <w:lang w:val="sr-Latn-CS"/>
            </w:rPr>
            <w:sym w:font="Symbol" w:char="F0D3"/>
          </w:r>
          <w:r>
            <w:rPr>
              <w:lang w:val="sr-Latn-CS"/>
            </w:rPr>
            <w:t>Booksworms, 2022</w:t>
          </w:r>
        </w:p>
      </w:tc>
      <w:tc>
        <w:tcPr>
          <w:tcW w:w="2628" w:type="dxa"/>
          <w:tcBorders>
            <w:top w:val="nil"/>
            <w:left w:val="nil"/>
            <w:bottom w:val="nil"/>
            <w:right w:val="nil"/>
          </w:tcBorders>
        </w:tcPr>
        <w:p w:rsidR="005A672E" w:rsidRPr="003372D3" w:rsidRDefault="005A672E">
          <w:pPr>
            <w:jc w:val="right"/>
            <w:rPr>
              <w:lang w:val="sr-Latn-CS"/>
            </w:rPr>
          </w:pPr>
          <w:r w:rsidRPr="003372D3">
            <w:rPr>
              <w:lang w:val="sr-Latn-CS"/>
            </w:rPr>
            <w:t xml:space="preserve">Strana </w:t>
          </w:r>
          <w:r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PAGE </w:instrText>
          </w:r>
          <w:r w:rsidRPr="003372D3">
            <w:rPr>
              <w:rStyle w:val="PageNumber"/>
              <w:lang w:val="sr-Latn-CS"/>
            </w:rPr>
            <w:fldChar w:fldCharType="separate"/>
          </w:r>
          <w:r w:rsidR="00300980">
            <w:rPr>
              <w:rStyle w:val="PageNumber"/>
              <w:noProof/>
              <w:lang w:val="sr-Latn-CS"/>
            </w:rPr>
            <w:t>16</w:t>
          </w:r>
          <w:r w:rsidRPr="003372D3">
            <w:rPr>
              <w:rStyle w:val="PageNumber"/>
              <w:lang w:val="sr-Latn-CS"/>
            </w:rPr>
            <w:fldChar w:fldCharType="end"/>
          </w:r>
          <w:r w:rsidRPr="003372D3">
            <w:rPr>
              <w:rStyle w:val="PageNumber"/>
              <w:lang w:val="sr-Latn-CS"/>
            </w:rPr>
            <w:t xml:space="preserve"> od </w:t>
          </w:r>
          <w:r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NUMPAGES  \* MERGEFORMAT </w:instrText>
          </w:r>
          <w:r w:rsidRPr="003372D3">
            <w:rPr>
              <w:rStyle w:val="PageNumber"/>
              <w:lang w:val="sr-Latn-CS"/>
            </w:rPr>
            <w:fldChar w:fldCharType="separate"/>
          </w:r>
          <w:r w:rsidR="00300980">
            <w:rPr>
              <w:rStyle w:val="PageNumber"/>
              <w:noProof/>
              <w:lang w:val="sr-Latn-CS"/>
            </w:rPr>
            <w:t>21</w:t>
          </w:r>
          <w:r w:rsidRPr="003372D3">
            <w:rPr>
              <w:rStyle w:val="PageNumber"/>
              <w:lang w:val="sr-Latn-CS"/>
            </w:rPr>
            <w:fldChar w:fldCharType="end"/>
          </w:r>
        </w:p>
      </w:tc>
    </w:tr>
  </w:tbl>
  <w:p w:rsidR="005A672E" w:rsidRPr="003372D3" w:rsidRDefault="005A672E">
    <w:pPr>
      <w:pStyle w:val="Footer"/>
      <w:rPr>
        <w:lang w:val="sr-Latn-C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AAB" w:rsidRDefault="003E3AAB">
      <w:r>
        <w:separator/>
      </w:r>
    </w:p>
  </w:footnote>
  <w:footnote w:type="continuationSeparator" w:id="0">
    <w:p w:rsidR="003E3AAB" w:rsidRDefault="003E3A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rPr>
        <w:sz w:val="24"/>
      </w:rPr>
    </w:pPr>
  </w:p>
  <w:p w:rsidR="005A672E" w:rsidRDefault="005A672E">
    <w:pPr>
      <w:pBdr>
        <w:top w:val="single" w:sz="6" w:space="1" w:color="auto"/>
      </w:pBdr>
      <w:rPr>
        <w:sz w:val="24"/>
      </w:rPr>
    </w:pPr>
  </w:p>
  <w:p w:rsidR="005A672E" w:rsidRDefault="005A672E" w:rsidP="0010732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Bookworms</w:t>
    </w:r>
  </w:p>
  <w:p w:rsidR="005A672E" w:rsidRDefault="005A672E">
    <w:pPr>
      <w:pBdr>
        <w:bottom w:val="single" w:sz="6" w:space="1" w:color="auto"/>
      </w:pBdr>
      <w:jc w:val="right"/>
      <w:rPr>
        <w:sz w:val="24"/>
      </w:rPr>
    </w:pPr>
  </w:p>
  <w:p w:rsidR="005A672E" w:rsidRDefault="005A672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5A672E" w:rsidRPr="003372D3">
      <w:tc>
        <w:tcPr>
          <w:tcW w:w="6379" w:type="dxa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>Bookshelf</w:t>
          </w:r>
        </w:p>
      </w:tc>
      <w:tc>
        <w:tcPr>
          <w:tcW w:w="3179" w:type="dxa"/>
        </w:tcPr>
        <w:p w:rsidR="005A672E" w:rsidRPr="003372D3" w:rsidRDefault="005A672E">
          <w:pPr>
            <w:tabs>
              <w:tab w:val="left" w:pos="1135"/>
            </w:tabs>
            <w:spacing w:before="40"/>
            <w:ind w:right="68"/>
            <w:rPr>
              <w:lang w:val="sr-Latn-CS"/>
            </w:rPr>
          </w:pPr>
          <w:r w:rsidRPr="003372D3">
            <w:rPr>
              <w:lang w:val="sr-Latn-CS"/>
            </w:rPr>
            <w:t xml:space="preserve">  Verzija:           1.0</w:t>
          </w:r>
        </w:p>
      </w:tc>
    </w:tr>
    <w:tr w:rsidR="005A672E" w:rsidRPr="003372D3">
      <w:tc>
        <w:tcPr>
          <w:tcW w:w="6379" w:type="dxa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>Specifikacija zahteva</w:t>
          </w:r>
        </w:p>
      </w:tc>
      <w:tc>
        <w:tcPr>
          <w:tcW w:w="3179" w:type="dxa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 xml:space="preserve">  Datum:  09.11.2022</w:t>
          </w:r>
          <w:r w:rsidRPr="003372D3">
            <w:rPr>
              <w:lang w:val="sr-Latn-CS"/>
            </w:rPr>
            <w:t>. god.</w:t>
          </w:r>
        </w:p>
      </w:tc>
    </w:tr>
    <w:tr w:rsidR="005A672E" w:rsidRPr="003372D3">
      <w:tc>
        <w:tcPr>
          <w:tcW w:w="9558" w:type="dxa"/>
          <w:gridSpan w:val="2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>BOO-Bookshelf-04</w:t>
          </w:r>
        </w:p>
      </w:tc>
    </w:tr>
  </w:tbl>
  <w:p w:rsidR="005A672E" w:rsidRPr="003372D3" w:rsidRDefault="005A672E">
    <w:pPr>
      <w:pStyle w:val="Header"/>
      <w:rPr>
        <w:lang w:val="sr-Latn-C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97419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01670166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7F27617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>
    <w:nsid w:val="097A2BE6"/>
    <w:multiLevelType w:val="hybridMultilevel"/>
    <w:tmpl w:val="F1448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0BF57198"/>
    <w:multiLevelType w:val="hybridMultilevel"/>
    <w:tmpl w:val="25B2817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0D4A01FC"/>
    <w:multiLevelType w:val="hybridMultilevel"/>
    <w:tmpl w:val="996AE6B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145F353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15837FA4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159B0A8B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19FD27E0"/>
    <w:multiLevelType w:val="hybridMultilevel"/>
    <w:tmpl w:val="D63C638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26653ABF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>
    <w:nsid w:val="2A2760CA"/>
    <w:multiLevelType w:val="hybridMultilevel"/>
    <w:tmpl w:val="F8A6AE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>
    <w:nsid w:val="2D4F7BB7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>
    <w:nsid w:val="2DFD0602"/>
    <w:multiLevelType w:val="hybridMultilevel"/>
    <w:tmpl w:val="6E785DA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>
    <w:nsid w:val="2F423436"/>
    <w:multiLevelType w:val="hybridMultilevel"/>
    <w:tmpl w:val="91D2C81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>
    <w:nsid w:val="33574F17"/>
    <w:multiLevelType w:val="hybridMultilevel"/>
    <w:tmpl w:val="C0BC8F6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>
    <w:nsid w:val="33952419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362F595A"/>
    <w:multiLevelType w:val="hybridMultilevel"/>
    <w:tmpl w:val="C0BC8F6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3692374F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>
    <w:nsid w:val="390357DC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>
    <w:nsid w:val="434A2CF6"/>
    <w:multiLevelType w:val="hybridMultilevel"/>
    <w:tmpl w:val="38CA26A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>
    <w:nsid w:val="468111FB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>
    <w:nsid w:val="47F710F1"/>
    <w:multiLevelType w:val="hybridMultilevel"/>
    <w:tmpl w:val="26FC0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3">
    <w:nsid w:val="4FCA387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>
    <w:nsid w:val="50C1520B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>
    <w:nsid w:val="5496555D"/>
    <w:multiLevelType w:val="hybridMultilevel"/>
    <w:tmpl w:val="2D06B2B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6">
    <w:nsid w:val="571455DA"/>
    <w:multiLevelType w:val="hybridMultilevel"/>
    <w:tmpl w:val="ABB0113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>
    <w:nsid w:val="5AD03818"/>
    <w:multiLevelType w:val="hybridMultilevel"/>
    <w:tmpl w:val="6F64E44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>
    <w:nsid w:val="61461808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9">
    <w:nsid w:val="61A71464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>
    <w:nsid w:val="649F71FD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>
    <w:nsid w:val="67C24D13"/>
    <w:multiLevelType w:val="hybridMultilevel"/>
    <w:tmpl w:val="3E5839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>
    <w:nsid w:val="6FAD17FE"/>
    <w:multiLevelType w:val="singleLevel"/>
    <w:tmpl w:val="2CF284F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33">
    <w:nsid w:val="70E97611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4">
    <w:nsid w:val="7AC953DF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"/>
      <w:legacy w:legacy="1" w:legacySpace="144" w:legacyIndent="720"/>
      <w:lvlJc w:val="left"/>
      <w:pPr>
        <w:ind w:left="1080" w:hanging="720"/>
      </w:pPr>
    </w:lvl>
    <w:lvl w:ilvl="2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34"/>
  </w:num>
  <w:num w:numId="2">
    <w:abstractNumId w:val="32"/>
  </w:num>
  <w:num w:numId="3">
    <w:abstractNumId w:val="5"/>
  </w:num>
  <w:num w:numId="4">
    <w:abstractNumId w:val="15"/>
  </w:num>
  <w:num w:numId="5">
    <w:abstractNumId w:val="23"/>
  </w:num>
  <w:num w:numId="6">
    <w:abstractNumId w:val="7"/>
  </w:num>
  <w:num w:numId="7">
    <w:abstractNumId w:val="14"/>
  </w:num>
  <w:num w:numId="8">
    <w:abstractNumId w:val="22"/>
  </w:num>
  <w:num w:numId="9">
    <w:abstractNumId w:val="25"/>
  </w:num>
  <w:num w:numId="10">
    <w:abstractNumId w:val="12"/>
  </w:num>
  <w:num w:numId="11">
    <w:abstractNumId w:val="1"/>
  </w:num>
  <w:num w:numId="12">
    <w:abstractNumId w:val="9"/>
  </w:num>
  <w:num w:numId="13">
    <w:abstractNumId w:val="27"/>
  </w:num>
  <w:num w:numId="14">
    <w:abstractNumId w:val="3"/>
  </w:num>
  <w:num w:numId="15">
    <w:abstractNumId w:val="31"/>
  </w:num>
  <w:num w:numId="16">
    <w:abstractNumId w:val="26"/>
  </w:num>
  <w:num w:numId="17">
    <w:abstractNumId w:val="20"/>
  </w:num>
  <w:num w:numId="18">
    <w:abstractNumId w:val="4"/>
  </w:num>
  <w:num w:numId="19">
    <w:abstractNumId w:val="11"/>
  </w:num>
  <w:num w:numId="20">
    <w:abstractNumId w:val="13"/>
  </w:num>
  <w:num w:numId="21">
    <w:abstractNumId w:val="24"/>
  </w:num>
  <w:num w:numId="22">
    <w:abstractNumId w:val="16"/>
  </w:num>
  <w:num w:numId="23">
    <w:abstractNumId w:val="30"/>
  </w:num>
  <w:num w:numId="24">
    <w:abstractNumId w:val="0"/>
  </w:num>
  <w:num w:numId="25">
    <w:abstractNumId w:val="17"/>
  </w:num>
  <w:num w:numId="26">
    <w:abstractNumId w:val="2"/>
  </w:num>
  <w:num w:numId="27">
    <w:abstractNumId w:val="10"/>
  </w:num>
  <w:num w:numId="28">
    <w:abstractNumId w:val="8"/>
  </w:num>
  <w:num w:numId="29">
    <w:abstractNumId w:val="6"/>
  </w:num>
  <w:num w:numId="30">
    <w:abstractNumId w:val="29"/>
  </w:num>
  <w:num w:numId="31">
    <w:abstractNumId w:val="33"/>
  </w:num>
  <w:num w:numId="32">
    <w:abstractNumId w:val="21"/>
  </w:num>
  <w:num w:numId="33">
    <w:abstractNumId w:val="18"/>
  </w:num>
  <w:num w:numId="34">
    <w:abstractNumId w:val="19"/>
  </w:num>
  <w:num w:numId="35">
    <w:abstractNumId w:val="2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2D3"/>
    <w:rsid w:val="000366F2"/>
    <w:rsid w:val="00037080"/>
    <w:rsid w:val="0006338E"/>
    <w:rsid w:val="00080F92"/>
    <w:rsid w:val="000817C9"/>
    <w:rsid w:val="00082A7C"/>
    <w:rsid w:val="00097F43"/>
    <w:rsid w:val="000B2C36"/>
    <w:rsid w:val="0010732D"/>
    <w:rsid w:val="00112218"/>
    <w:rsid w:val="00114E2C"/>
    <w:rsid w:val="0013157C"/>
    <w:rsid w:val="00132780"/>
    <w:rsid w:val="00143087"/>
    <w:rsid w:val="00150CC1"/>
    <w:rsid w:val="001517F6"/>
    <w:rsid w:val="001564DE"/>
    <w:rsid w:val="00167FDF"/>
    <w:rsid w:val="001807C8"/>
    <w:rsid w:val="00190105"/>
    <w:rsid w:val="001C5F47"/>
    <w:rsid w:val="001D0890"/>
    <w:rsid w:val="001E5849"/>
    <w:rsid w:val="001E60CA"/>
    <w:rsid w:val="001F4F4A"/>
    <w:rsid w:val="001F663F"/>
    <w:rsid w:val="001F7D36"/>
    <w:rsid w:val="0020422A"/>
    <w:rsid w:val="00206198"/>
    <w:rsid w:val="00206E1F"/>
    <w:rsid w:val="00225B05"/>
    <w:rsid w:val="00234684"/>
    <w:rsid w:val="0025395B"/>
    <w:rsid w:val="00254CBE"/>
    <w:rsid w:val="00255A41"/>
    <w:rsid w:val="00264EC4"/>
    <w:rsid w:val="00270678"/>
    <w:rsid w:val="0027354B"/>
    <w:rsid w:val="002831C7"/>
    <w:rsid w:val="002922C4"/>
    <w:rsid w:val="002A5E27"/>
    <w:rsid w:val="002A7107"/>
    <w:rsid w:val="002B5424"/>
    <w:rsid w:val="002C12A7"/>
    <w:rsid w:val="002D5541"/>
    <w:rsid w:val="002E1608"/>
    <w:rsid w:val="00300980"/>
    <w:rsid w:val="00332F80"/>
    <w:rsid w:val="003356F6"/>
    <w:rsid w:val="003372D3"/>
    <w:rsid w:val="00347321"/>
    <w:rsid w:val="00373231"/>
    <w:rsid w:val="003820FD"/>
    <w:rsid w:val="003860D3"/>
    <w:rsid w:val="0039103B"/>
    <w:rsid w:val="00392827"/>
    <w:rsid w:val="00393DE2"/>
    <w:rsid w:val="00397DD2"/>
    <w:rsid w:val="003A60C6"/>
    <w:rsid w:val="003B1702"/>
    <w:rsid w:val="003D60F1"/>
    <w:rsid w:val="003E3AAB"/>
    <w:rsid w:val="003F5710"/>
    <w:rsid w:val="00407EF3"/>
    <w:rsid w:val="00410F5F"/>
    <w:rsid w:val="00445A8C"/>
    <w:rsid w:val="00451C2C"/>
    <w:rsid w:val="004526F1"/>
    <w:rsid w:val="00456A20"/>
    <w:rsid w:val="00460783"/>
    <w:rsid w:val="00473B3E"/>
    <w:rsid w:val="004831AE"/>
    <w:rsid w:val="00491CC1"/>
    <w:rsid w:val="004E0725"/>
    <w:rsid w:val="004E4574"/>
    <w:rsid w:val="004E6C9A"/>
    <w:rsid w:val="00500DA2"/>
    <w:rsid w:val="00504066"/>
    <w:rsid w:val="0053242E"/>
    <w:rsid w:val="00553272"/>
    <w:rsid w:val="005613E4"/>
    <w:rsid w:val="00562041"/>
    <w:rsid w:val="00571FC4"/>
    <w:rsid w:val="005A3F8C"/>
    <w:rsid w:val="005A672E"/>
    <w:rsid w:val="005B4961"/>
    <w:rsid w:val="005C333A"/>
    <w:rsid w:val="005D021A"/>
    <w:rsid w:val="005D4262"/>
    <w:rsid w:val="005D6337"/>
    <w:rsid w:val="005D699D"/>
    <w:rsid w:val="005E1391"/>
    <w:rsid w:val="00631C6F"/>
    <w:rsid w:val="0063291D"/>
    <w:rsid w:val="0063574A"/>
    <w:rsid w:val="00645CAB"/>
    <w:rsid w:val="00660B84"/>
    <w:rsid w:val="00662CF6"/>
    <w:rsid w:val="00677488"/>
    <w:rsid w:val="00686570"/>
    <w:rsid w:val="0069445A"/>
    <w:rsid w:val="006A2978"/>
    <w:rsid w:val="006B2B57"/>
    <w:rsid w:val="006C2F57"/>
    <w:rsid w:val="006D2FE2"/>
    <w:rsid w:val="006D3E5C"/>
    <w:rsid w:val="006E5E1D"/>
    <w:rsid w:val="006F37E4"/>
    <w:rsid w:val="00705464"/>
    <w:rsid w:val="007061AB"/>
    <w:rsid w:val="007107D8"/>
    <w:rsid w:val="00712834"/>
    <w:rsid w:val="00716C93"/>
    <w:rsid w:val="00732741"/>
    <w:rsid w:val="0074590A"/>
    <w:rsid w:val="00746F42"/>
    <w:rsid w:val="00751D4E"/>
    <w:rsid w:val="00763367"/>
    <w:rsid w:val="00777248"/>
    <w:rsid w:val="00785A86"/>
    <w:rsid w:val="00786068"/>
    <w:rsid w:val="00790A00"/>
    <w:rsid w:val="00792D6C"/>
    <w:rsid w:val="0079569D"/>
    <w:rsid w:val="00796121"/>
    <w:rsid w:val="00796CBF"/>
    <w:rsid w:val="007A40D6"/>
    <w:rsid w:val="007C4972"/>
    <w:rsid w:val="007C6B66"/>
    <w:rsid w:val="007E0B43"/>
    <w:rsid w:val="00804367"/>
    <w:rsid w:val="0081070A"/>
    <w:rsid w:val="00834900"/>
    <w:rsid w:val="00840DDB"/>
    <w:rsid w:val="00855342"/>
    <w:rsid w:val="008839C8"/>
    <w:rsid w:val="00885A38"/>
    <w:rsid w:val="00894752"/>
    <w:rsid w:val="00894A5E"/>
    <w:rsid w:val="008B3CD5"/>
    <w:rsid w:val="008D40CE"/>
    <w:rsid w:val="009029D5"/>
    <w:rsid w:val="0090327F"/>
    <w:rsid w:val="009075F6"/>
    <w:rsid w:val="00917929"/>
    <w:rsid w:val="00930725"/>
    <w:rsid w:val="00932297"/>
    <w:rsid w:val="009458D3"/>
    <w:rsid w:val="00946092"/>
    <w:rsid w:val="0095579F"/>
    <w:rsid w:val="00962138"/>
    <w:rsid w:val="009662F3"/>
    <w:rsid w:val="00967902"/>
    <w:rsid w:val="009A291F"/>
    <w:rsid w:val="009B2233"/>
    <w:rsid w:val="009B3AA3"/>
    <w:rsid w:val="009C3260"/>
    <w:rsid w:val="009D5ECD"/>
    <w:rsid w:val="009F2784"/>
    <w:rsid w:val="009F61E4"/>
    <w:rsid w:val="00A12200"/>
    <w:rsid w:val="00A214E0"/>
    <w:rsid w:val="00A3606F"/>
    <w:rsid w:val="00A51A86"/>
    <w:rsid w:val="00A55444"/>
    <w:rsid w:val="00A55D8C"/>
    <w:rsid w:val="00A62A6D"/>
    <w:rsid w:val="00A763B7"/>
    <w:rsid w:val="00A82910"/>
    <w:rsid w:val="00A8646C"/>
    <w:rsid w:val="00A87065"/>
    <w:rsid w:val="00AB730D"/>
    <w:rsid w:val="00AC1C1F"/>
    <w:rsid w:val="00AD0F0E"/>
    <w:rsid w:val="00AD17B6"/>
    <w:rsid w:val="00AE01C1"/>
    <w:rsid w:val="00AE38C8"/>
    <w:rsid w:val="00AF19B4"/>
    <w:rsid w:val="00AF6332"/>
    <w:rsid w:val="00AF6B06"/>
    <w:rsid w:val="00AF7F69"/>
    <w:rsid w:val="00B26EA7"/>
    <w:rsid w:val="00B3706D"/>
    <w:rsid w:val="00B40836"/>
    <w:rsid w:val="00B46D71"/>
    <w:rsid w:val="00B56F88"/>
    <w:rsid w:val="00B70376"/>
    <w:rsid w:val="00B849B5"/>
    <w:rsid w:val="00B934EC"/>
    <w:rsid w:val="00B93B67"/>
    <w:rsid w:val="00B947EE"/>
    <w:rsid w:val="00BA03E9"/>
    <w:rsid w:val="00BA2012"/>
    <w:rsid w:val="00BC0D10"/>
    <w:rsid w:val="00BC2229"/>
    <w:rsid w:val="00BC4506"/>
    <w:rsid w:val="00C032FC"/>
    <w:rsid w:val="00C206AF"/>
    <w:rsid w:val="00C301D7"/>
    <w:rsid w:val="00C44BC7"/>
    <w:rsid w:val="00C503E4"/>
    <w:rsid w:val="00C549E0"/>
    <w:rsid w:val="00C64574"/>
    <w:rsid w:val="00C83DEF"/>
    <w:rsid w:val="00C9046D"/>
    <w:rsid w:val="00C92A15"/>
    <w:rsid w:val="00CA58C5"/>
    <w:rsid w:val="00CA5E5F"/>
    <w:rsid w:val="00CA62F9"/>
    <w:rsid w:val="00CB17FD"/>
    <w:rsid w:val="00CE3A95"/>
    <w:rsid w:val="00CF2AB8"/>
    <w:rsid w:val="00CF68F7"/>
    <w:rsid w:val="00D00311"/>
    <w:rsid w:val="00D00CCB"/>
    <w:rsid w:val="00D14007"/>
    <w:rsid w:val="00D16C97"/>
    <w:rsid w:val="00D20F4E"/>
    <w:rsid w:val="00D21A8C"/>
    <w:rsid w:val="00D270AF"/>
    <w:rsid w:val="00D27246"/>
    <w:rsid w:val="00D402FD"/>
    <w:rsid w:val="00D44844"/>
    <w:rsid w:val="00D46818"/>
    <w:rsid w:val="00D62AEA"/>
    <w:rsid w:val="00D67D2B"/>
    <w:rsid w:val="00D7252F"/>
    <w:rsid w:val="00D77D96"/>
    <w:rsid w:val="00DB1799"/>
    <w:rsid w:val="00DD0501"/>
    <w:rsid w:val="00DD4C2E"/>
    <w:rsid w:val="00DE3C0B"/>
    <w:rsid w:val="00DE518F"/>
    <w:rsid w:val="00E01AFB"/>
    <w:rsid w:val="00E061BD"/>
    <w:rsid w:val="00E15A22"/>
    <w:rsid w:val="00E177E4"/>
    <w:rsid w:val="00E41E1D"/>
    <w:rsid w:val="00E50091"/>
    <w:rsid w:val="00E5055D"/>
    <w:rsid w:val="00E55045"/>
    <w:rsid w:val="00E604E6"/>
    <w:rsid w:val="00E807D7"/>
    <w:rsid w:val="00E934AD"/>
    <w:rsid w:val="00EB10DF"/>
    <w:rsid w:val="00EC0223"/>
    <w:rsid w:val="00ED1AF0"/>
    <w:rsid w:val="00ED1FFE"/>
    <w:rsid w:val="00EE56F0"/>
    <w:rsid w:val="00F02B6F"/>
    <w:rsid w:val="00F06298"/>
    <w:rsid w:val="00F220C7"/>
    <w:rsid w:val="00F31591"/>
    <w:rsid w:val="00F51AA9"/>
    <w:rsid w:val="00F6331E"/>
    <w:rsid w:val="00F6773B"/>
    <w:rsid w:val="00F70F8C"/>
    <w:rsid w:val="00F8455A"/>
    <w:rsid w:val="00F93061"/>
    <w:rsid w:val="00FA57D9"/>
    <w:rsid w:val="00FD7BE1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DE518F"/>
    <w:pPr>
      <w:numPr>
        <w:ilvl w:val="1"/>
      </w:numPr>
      <w:ind w:left="720"/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jc w:val="center"/>
    </w:pPr>
    <w:rPr>
      <w:b/>
      <w:bCs/>
    </w:rPr>
  </w:style>
  <w:style w:type="paragraph" w:styleId="BodyText3">
    <w:name w:val="Body Text 3"/>
    <w:basedOn w:val="Normal"/>
    <w:rPr>
      <w:b/>
      <w:bCs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link w:val="BalloonTextChar"/>
    <w:rsid w:val="001073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0732D"/>
    <w:rPr>
      <w:rFonts w:ascii="Tahoma" w:hAnsi="Tahoma" w:cs="Tahoma"/>
      <w:sz w:val="16"/>
      <w:szCs w:val="16"/>
      <w:lang w:eastAsia="sr-Latn-C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C2C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51C2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DE518F"/>
    <w:pPr>
      <w:numPr>
        <w:ilvl w:val="1"/>
      </w:numPr>
      <w:ind w:left="720"/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jc w:val="center"/>
    </w:pPr>
    <w:rPr>
      <w:b/>
      <w:bCs/>
    </w:rPr>
  </w:style>
  <w:style w:type="paragraph" w:styleId="BodyText3">
    <w:name w:val="Body Text 3"/>
    <w:basedOn w:val="Normal"/>
    <w:rPr>
      <w:b/>
      <w:bCs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link w:val="BalloonTextChar"/>
    <w:rsid w:val="001073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0732D"/>
    <w:rPr>
      <w:rFonts w:ascii="Tahoma" w:hAnsi="Tahoma" w:cs="Tahoma"/>
      <w:sz w:val="16"/>
      <w:szCs w:val="16"/>
      <w:lang w:eastAsia="sr-Latn-C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C2C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51C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5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lice's%20files\rational\RUP5.0.36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E86D9-8330-4ACD-92C0-F6658BA7F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664</TotalTime>
  <Pages>21</Pages>
  <Words>3392</Words>
  <Characters>19340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</vt:lpstr>
    </vt:vector>
  </TitlesOfParts>
  <Company/>
  <LinksUpToDate>false</LinksUpToDate>
  <CharactersWithSpaces>22687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C-Registration System</dc:subject>
  <dc:creator>Wylie College;Basila</dc:creator>
  <cp:lastModifiedBy>Muna</cp:lastModifiedBy>
  <cp:revision>20</cp:revision>
  <cp:lastPrinted>1900-12-31T23:00:00Z</cp:lastPrinted>
  <dcterms:created xsi:type="dcterms:W3CDTF">2022-11-09T12:50:00Z</dcterms:created>
  <dcterms:modified xsi:type="dcterms:W3CDTF">2022-11-20T21:06:00Z</dcterms:modified>
</cp:coreProperties>
</file>